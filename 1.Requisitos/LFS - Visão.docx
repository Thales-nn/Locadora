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D05E398" w14:textId="3EE1DDF4" w:rsidR="006A25C4" w:rsidRDefault="006A25C4" w:rsidP="2056556C">
      <w:pPr>
        <w:jc w:val="center"/>
      </w:pPr>
    </w:p>
    <w:p w14:paraId="05F8F692" w14:textId="77777777" w:rsidR="006A25C4" w:rsidRPr="00A20D4F" w:rsidRDefault="006A25C4" w:rsidP="006A25C4"/>
    <w:p w14:paraId="3B17E2EE" w14:textId="77777777" w:rsidR="006A25C4" w:rsidRPr="00A20D4F" w:rsidRDefault="006A25C4" w:rsidP="006A25C4"/>
    <w:p w14:paraId="1E699E87" w14:textId="1EED181F" w:rsidR="006A25C4" w:rsidRPr="00A20D4F" w:rsidRDefault="006A25C4" w:rsidP="2056556C"/>
    <w:p w14:paraId="54F36141" w14:textId="77777777" w:rsidR="006A25C4" w:rsidRPr="00A20D4F" w:rsidRDefault="006A25C4" w:rsidP="006A25C4"/>
    <w:p w14:paraId="17E6EE01" w14:textId="77777777" w:rsidR="006A25C4" w:rsidRPr="00A20D4F" w:rsidRDefault="006A25C4" w:rsidP="006A25C4"/>
    <w:p w14:paraId="11456BB7" w14:textId="77777777" w:rsidR="006A25C4" w:rsidRPr="00A20D4F" w:rsidRDefault="2056556C" w:rsidP="006A25C4">
      <w:r>
        <w:rPr>
          <w:noProof/>
        </w:rPr>
        <w:drawing>
          <wp:anchor distT="0" distB="0" distL="114300" distR="114300" simplePos="0" relativeHeight="251658240" behindDoc="0" locked="0" layoutInCell="1" allowOverlap="1" wp14:anchorId="2A1C6061" wp14:editId="06057EE6">
            <wp:simplePos x="0" y="0"/>
            <wp:positionH relativeFrom="column">
              <wp:posOffset>1485900</wp:posOffset>
            </wp:positionH>
            <wp:positionV relativeFrom="paragraph">
              <wp:posOffset>123825</wp:posOffset>
            </wp:positionV>
            <wp:extent cx="2943225" cy="2943225"/>
            <wp:effectExtent l="0" t="0" r="0" b="0"/>
            <wp:wrapNone/>
            <wp:docPr id="10003843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994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20CAB" w14:textId="77777777" w:rsidR="006A25C4" w:rsidRPr="00A20D4F" w:rsidRDefault="006A25C4" w:rsidP="006A25C4"/>
    <w:p w14:paraId="13ECD703" w14:textId="2529518A" w:rsidR="006A25C4" w:rsidRPr="00A20D4F" w:rsidRDefault="006A25C4" w:rsidP="2056556C"/>
    <w:p w14:paraId="00014E3C" w14:textId="77777777" w:rsidR="006A25C4" w:rsidRPr="00A20D4F" w:rsidRDefault="006A25C4" w:rsidP="006A25C4"/>
    <w:p w14:paraId="4D22F37E" w14:textId="77777777" w:rsidR="006A25C4" w:rsidRPr="00A20D4F" w:rsidRDefault="006A25C4" w:rsidP="006A25C4"/>
    <w:p w14:paraId="50E3FC3F" w14:textId="77777777" w:rsidR="006A25C4" w:rsidRPr="00A20D4F" w:rsidRDefault="006A25C4" w:rsidP="006A25C4"/>
    <w:p w14:paraId="5550CB8F" w14:textId="77777777" w:rsidR="006A25C4" w:rsidRPr="00A20D4F" w:rsidRDefault="006A25C4" w:rsidP="006A25C4"/>
    <w:p w14:paraId="6127BF87" w14:textId="0C2E5A1F" w:rsidR="2056556C" w:rsidRDefault="2056556C"/>
    <w:p w14:paraId="1D5A592B" w14:textId="31A7B7A1" w:rsidR="2056556C" w:rsidRDefault="2056556C"/>
    <w:p w14:paraId="52544976" w14:textId="1DFBDD35" w:rsidR="2056556C" w:rsidRDefault="2056556C"/>
    <w:p w14:paraId="2998A6B5" w14:textId="1AA374A4" w:rsidR="2056556C" w:rsidRDefault="2056556C"/>
    <w:p w14:paraId="42BE516F" w14:textId="3A6E0561" w:rsidR="2056556C" w:rsidRDefault="2056556C"/>
    <w:p w14:paraId="139A0A2D" w14:textId="1E16BF37" w:rsidR="2056556C" w:rsidRDefault="2056556C"/>
    <w:p w14:paraId="0748E6D8" w14:textId="4DFF68CD" w:rsidR="2056556C" w:rsidRDefault="2056556C"/>
    <w:p w14:paraId="3FC13D8B" w14:textId="4C47D94C" w:rsidR="2056556C" w:rsidRDefault="2056556C"/>
    <w:p w14:paraId="7E0555D5" w14:textId="22EAAF5F" w:rsidR="2056556C" w:rsidRDefault="2056556C"/>
    <w:p w14:paraId="179E2284" w14:textId="77777777" w:rsidR="006A25C4" w:rsidRPr="00A20D4F" w:rsidRDefault="006A25C4" w:rsidP="006A25C4"/>
    <w:p w14:paraId="289ED535" w14:textId="77777777" w:rsidR="006A25C4" w:rsidRPr="00A20D4F" w:rsidRDefault="006A25C4" w:rsidP="006A25C4"/>
    <w:p w14:paraId="7AEE604D" w14:textId="73B8F56B" w:rsidR="60E5D4E0" w:rsidRDefault="60E5D4E0"/>
    <w:p w14:paraId="4933B20C" w14:textId="09FDDD42" w:rsidR="60E5D4E0" w:rsidRDefault="60E5D4E0"/>
    <w:p w14:paraId="6F0F6BF1" w14:textId="4F17A21C" w:rsidR="60E5D4E0" w:rsidRDefault="60E5D4E0"/>
    <w:p w14:paraId="6C4EA191" w14:textId="6C986757" w:rsidR="60E5D4E0" w:rsidRDefault="60E5D4E0"/>
    <w:p w14:paraId="740AEC58" w14:textId="370C1669" w:rsidR="60E5D4E0" w:rsidRDefault="60E5D4E0"/>
    <w:p w14:paraId="48817C47" w14:textId="548D9489" w:rsidR="60E5D4E0" w:rsidRDefault="60E5D4E0"/>
    <w:p w14:paraId="41B97F53" w14:textId="5FF6292F" w:rsidR="60E5D4E0" w:rsidRDefault="60E5D4E0"/>
    <w:p w14:paraId="15BF06E3" w14:textId="54F80EE6" w:rsidR="60E5D4E0" w:rsidRDefault="60E5D4E0"/>
    <w:p w14:paraId="6121F65D" w14:textId="6666F889" w:rsidR="60E5D4E0" w:rsidRDefault="60E5D4E0"/>
    <w:p w14:paraId="21CBC5A0" w14:textId="1C6403AC" w:rsidR="60E5D4E0" w:rsidRDefault="60E5D4E0"/>
    <w:p w14:paraId="31A8EE1C" w14:textId="1DAFD7FC" w:rsidR="60E5D4E0" w:rsidRDefault="60E5D4E0"/>
    <w:p w14:paraId="11D1F1F4" w14:textId="23C6B5DC" w:rsidR="60E5D4E0" w:rsidRDefault="60E5D4E0" w:rsidP="60E5D4E0"/>
    <w:p w14:paraId="4FBCBA29" w14:textId="531260C6" w:rsidR="60E5D4E0" w:rsidRDefault="60E5D4E0" w:rsidP="60E5D4E0"/>
    <w:p w14:paraId="1F057F43" w14:textId="23974B68" w:rsidR="60E5D4E0" w:rsidRDefault="60E5D4E0" w:rsidP="60E5D4E0"/>
    <w:p w14:paraId="70660F05" w14:textId="77777777" w:rsidR="006A25C4" w:rsidRDefault="006A25C4" w:rsidP="00EB6C26">
      <w:pPr>
        <w:tabs>
          <w:tab w:val="left" w:pos="4184"/>
        </w:tabs>
        <w:rPr>
          <w:i/>
        </w:rPr>
      </w:pPr>
    </w:p>
    <w:p w14:paraId="165B1892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1C1BE" wp14:editId="15423A24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2DA6391D492D4B8A9CFD4C82A1F0890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5FF27E2" w14:textId="77777777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  <w:lang w:val="pt-PT"/>
                                  </w:rPr>
                                  <w:t>Visão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4F3EB50B">
              <v:shapetype id="_x0000_t202" coordsize="21600,21600" o:spt="202" path="m,l,21600r21600,l21600,xe" w14:anchorId="0511C1BE">
                <v:stroke joinstyle="miter"/>
                <v:path gradientshapeok="t" o:connecttype="rect"/>
              </v:shapetype>
              <v:shape id="Text Box 9" style="position:absolute;left:0;text-align:left;margin-left:-54.15pt;margin-top:3.75pt;width:559.25pt;height:5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eBHggIAAA8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">
                <v:textbox>
                  <w:txbxContent>
                    <w:sdt>
                      <w:sdtPr>
                        <w:id w:val="1392312707"/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2DA6391D492D4B8A9CFD4C82A1F08906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Pr="0037364C" w:rsidR="006A25C4" w:rsidP="006A25C4" w:rsidRDefault="006A25C4" w14:paraId="1144A376" w14:textId="77777777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  <w:lang w:val="pt-PT"/>
                            </w:rPr>
                            <w:t>Visão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3FCA664A" w14:textId="77777777" w:rsidR="006A25C4" w:rsidRPr="00264EFB" w:rsidRDefault="006A25C4" w:rsidP="006A25C4"/>
    <w:p w14:paraId="52C30923" w14:textId="77777777" w:rsidR="006A25C4" w:rsidRPr="00264EFB" w:rsidRDefault="006A25C4" w:rsidP="006A25C4"/>
    <w:p w14:paraId="1F425EE8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D3FAF" wp14:editId="7F40F6C9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35DE3CF" w14:textId="5DE07A0D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0544C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1.</w:t>
                                </w:r>
                                <w:r w:rsidR="00906BF1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3</w:t>
                                </w:r>
                              </w:p>
                            </w:sdtContent>
                          </w:sdt>
                          <w:p w14:paraId="33F948A1" w14:textId="77777777" w:rsidR="006A25C4" w:rsidRPr="0037364C" w:rsidRDefault="006A25C4" w:rsidP="006A25C4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D640673" w14:textId="77777777" w:rsidR="006A25C4" w:rsidRPr="0037364C" w:rsidRDefault="006A25C4" w:rsidP="006A25C4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22850585">
              <v:shape id="_x0000_s1027" style="position:absolute;left:0;text-align:left;margin-left:-54.4pt;margin-top:15.5pt;width:559.25pt;height:4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" w14:anchorId="28BD3FAF">
                <v:textbox>
                  <w:txbxContent>
                    <w:sdt>
                      <w:sdtPr>
                        <w:id w:val="1778137349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Pr="0037364C" w:rsidR="006A25C4" w:rsidP="006A25C4" w:rsidRDefault="006A25C4" w14:paraId="784A8C7D" w14:textId="5DE07A0D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0544C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1.</w:t>
                          </w:r>
                          <w:r w:rsidR="00906BF1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3</w:t>
                          </w:r>
                        </w:p>
                      </w:sdtContent>
                    </w:sdt>
                    <w:p w:rsidRPr="0037364C" w:rsidR="006A25C4" w:rsidP="006A25C4" w:rsidRDefault="006A25C4" w14:paraId="672A6659" w14:textId="77777777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  <w:p w:rsidRPr="0037364C" w:rsidR="006A25C4" w:rsidP="006A25C4" w:rsidRDefault="006A25C4" w14:paraId="0A37501D" w14:textId="77777777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3F9FEE" w14:textId="77777777" w:rsidR="006A25C4" w:rsidRPr="00264EFB" w:rsidRDefault="006A25C4" w:rsidP="006A25C4"/>
    <w:p w14:paraId="33E74966" w14:textId="77777777" w:rsidR="006A25C4" w:rsidRPr="00264EFB" w:rsidRDefault="006A25C4" w:rsidP="006A25C4"/>
    <w:p w14:paraId="4AF7A306" w14:textId="77777777" w:rsidR="006A25C4" w:rsidRPr="00264EFB" w:rsidRDefault="006A25C4" w:rsidP="006A25C4"/>
    <w:p w14:paraId="1935F646" w14:textId="77777777" w:rsidR="006A25C4" w:rsidRPr="00264EFB" w:rsidRDefault="006A25C4" w:rsidP="006A25C4"/>
    <w:p w14:paraId="46358DC8" w14:textId="77777777" w:rsidR="006A25C4" w:rsidRPr="00264EFB" w:rsidRDefault="006A25C4" w:rsidP="006A25C4"/>
    <w:p w14:paraId="0F8D0DE5" w14:textId="77777777" w:rsidR="006A25C4" w:rsidRPr="00264EFB" w:rsidRDefault="006A25C4" w:rsidP="006A25C4">
      <w:r>
        <w:tab/>
      </w:r>
    </w:p>
    <w:p w14:paraId="315AD4AC" w14:textId="77777777" w:rsidR="006A25C4" w:rsidRPr="00264EFB" w:rsidRDefault="006A25C4" w:rsidP="006A25C4"/>
    <w:p w14:paraId="32C7AE24" w14:textId="41D3E6C1" w:rsidR="006A25C4" w:rsidRPr="00264EFB" w:rsidRDefault="006A25C4" w:rsidP="006A25C4"/>
    <w:p w14:paraId="5FF04E98" w14:textId="12DD7AD4" w:rsidR="006A25C4" w:rsidRPr="00264EFB" w:rsidRDefault="006A25C4" w:rsidP="006A25C4"/>
    <w:p w14:paraId="7C1A72FF" w14:textId="2220D90E" w:rsidR="006A25C4" w:rsidRPr="00264EFB" w:rsidRDefault="006A25C4" w:rsidP="006A25C4"/>
    <w:p w14:paraId="2B6BD296" w14:textId="0305F0A6" w:rsidR="006A25C4" w:rsidRPr="00264EFB" w:rsidRDefault="006A25C4" w:rsidP="006A25C4"/>
    <w:p w14:paraId="3DB2180E" w14:textId="34F2DF89" w:rsidR="006A25C4" w:rsidRPr="00264EFB" w:rsidRDefault="006A25C4" w:rsidP="006A25C4"/>
    <w:p w14:paraId="46531A25" w14:textId="1C89D850" w:rsidR="006A25C4" w:rsidRPr="00264EFB" w:rsidRDefault="006A25C4" w:rsidP="006A25C4"/>
    <w:p w14:paraId="12D34C8C" w14:textId="43A214AC" w:rsidR="006A25C4" w:rsidRPr="00264EFB" w:rsidRDefault="006A25C4" w:rsidP="006A25C4"/>
    <w:p w14:paraId="3B81ECF3" w14:textId="0570EF7B" w:rsidR="006A25C4" w:rsidRPr="00264EFB" w:rsidRDefault="006A25C4" w:rsidP="006A25C4"/>
    <w:p w14:paraId="317060EA" w14:textId="73996F9F" w:rsidR="006A25C4" w:rsidRPr="00264EFB" w:rsidRDefault="0FE8049D" w:rsidP="2056556C">
      <w:pPr>
        <w:ind w:left="708" w:firstLine="708"/>
        <w:jc w:val="left"/>
        <w:rPr>
          <w:sz w:val="36"/>
          <w:szCs w:val="36"/>
        </w:rPr>
      </w:pPr>
      <w:r w:rsidRPr="2056556C">
        <w:rPr>
          <w:sz w:val="36"/>
          <w:szCs w:val="36"/>
        </w:rPr>
        <w:t>LFS</w:t>
      </w:r>
      <w:r w:rsidR="0091786A" w:rsidRPr="2056556C">
        <w:rPr>
          <w:sz w:val="36"/>
          <w:szCs w:val="36"/>
        </w:rPr>
        <w:t xml:space="preserve"> – LOCADORA DE FILMES E SERIES</w:t>
      </w:r>
    </w:p>
    <w:p w14:paraId="3F42AF93" w14:textId="77777777" w:rsidR="006A25C4" w:rsidRDefault="006A25C4" w:rsidP="006A25C4">
      <w:pPr>
        <w:tabs>
          <w:tab w:val="left" w:pos="3700"/>
        </w:tabs>
      </w:pPr>
      <w:r>
        <w:tab/>
      </w:r>
    </w:p>
    <w:p w14:paraId="7C566793" w14:textId="3231E1E9" w:rsidR="006A25C4" w:rsidRPr="00264EFB" w:rsidRDefault="006A25C4" w:rsidP="006A25C4">
      <w:pPr>
        <w:tabs>
          <w:tab w:val="left" w:pos="3700"/>
        </w:tabs>
        <w:sectPr w:rsidR="006A25C4" w:rsidRPr="00264EFB">
          <w:headerReference w:type="default" r:id="rId9"/>
          <w:footerReference w:type="default" r:id="rId10"/>
          <w:headerReference w:type="first" r:id="rId11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bookmarkStart w:id="0" w:name="_GoBack"/>
      <w:bookmarkEnd w:id="0"/>
    </w:p>
    <w:p w14:paraId="19D0760E" w14:textId="77777777" w:rsidR="00CA1C0D" w:rsidRDefault="00E14F8E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080"/>
        <w:gridCol w:w="4695"/>
        <w:gridCol w:w="2400"/>
      </w:tblGrid>
      <w:tr w:rsidR="008E2912" w14:paraId="1571E4A3" w14:textId="77777777" w:rsidTr="008E2912">
        <w:trPr>
          <w:trHeight w:val="284"/>
        </w:trPr>
        <w:tc>
          <w:tcPr>
            <w:tcW w:w="1545" w:type="dxa"/>
            <w:shd w:val="clear" w:color="auto" w:fill="C00000"/>
          </w:tcPr>
          <w:p w14:paraId="41DB712E" w14:textId="77777777" w:rsidR="008E2912" w:rsidRDefault="008E2912" w:rsidP="004F4182">
            <w:pPr>
              <w:tabs>
                <w:tab w:val="left" w:pos="195"/>
                <w:tab w:val="center" w:pos="702"/>
              </w:tabs>
              <w:jc w:val="left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ab/>
            </w: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ab/>
              <w:t>Data</w:t>
            </w:r>
          </w:p>
        </w:tc>
        <w:tc>
          <w:tcPr>
            <w:tcW w:w="1080" w:type="dxa"/>
            <w:shd w:val="clear" w:color="auto" w:fill="C00000"/>
          </w:tcPr>
          <w:p w14:paraId="1A91C855" w14:textId="77777777" w:rsidR="008E2912" w:rsidRDefault="008E2912" w:rsidP="004F4182">
            <w:pPr>
              <w:jc w:val="center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Versão</w:t>
            </w:r>
          </w:p>
        </w:tc>
        <w:tc>
          <w:tcPr>
            <w:tcW w:w="4695" w:type="dxa"/>
            <w:shd w:val="clear" w:color="auto" w:fill="C00000"/>
          </w:tcPr>
          <w:p w14:paraId="65BF1774" w14:textId="77777777" w:rsidR="008E2912" w:rsidRDefault="008E2912" w:rsidP="004F4182">
            <w:pPr>
              <w:jc w:val="center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2400" w:type="dxa"/>
            <w:shd w:val="clear" w:color="auto" w:fill="C00000"/>
          </w:tcPr>
          <w:p w14:paraId="6EF3AE48" w14:textId="77777777" w:rsidR="008E2912" w:rsidRDefault="008E2912" w:rsidP="004F4182">
            <w:pPr>
              <w:jc w:val="center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Autor</w:t>
            </w:r>
          </w:p>
        </w:tc>
      </w:tr>
      <w:tr w:rsidR="008E2912" w14:paraId="5501ECD9" w14:textId="77777777" w:rsidTr="008E2912">
        <w:trPr>
          <w:trHeight w:val="284"/>
        </w:trPr>
        <w:tc>
          <w:tcPr>
            <w:tcW w:w="1545" w:type="dxa"/>
          </w:tcPr>
          <w:p w14:paraId="4D5D0B05" w14:textId="61BD5B12" w:rsidR="008E2912" w:rsidRDefault="008E2912" w:rsidP="004F41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21</w:t>
            </w:r>
            <w:r>
              <w:rPr>
                <w:rFonts w:eastAsia="Arial"/>
                <w:i/>
              </w:rPr>
              <w:t>/</w:t>
            </w:r>
            <w:r>
              <w:rPr>
                <w:i/>
              </w:rPr>
              <w:t>08</w:t>
            </w:r>
            <w:r>
              <w:rPr>
                <w:rFonts w:eastAsia="Arial"/>
                <w:i/>
              </w:rPr>
              <w:t>/</w:t>
            </w:r>
            <w:r>
              <w:rPr>
                <w:i/>
              </w:rPr>
              <w:t>2025</w:t>
            </w:r>
          </w:p>
          <w:p w14:paraId="057C9570" w14:textId="77777777" w:rsidR="008E2912" w:rsidRDefault="008E2912" w:rsidP="004F41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  <w:color w:val="0000FF"/>
              </w:rPr>
            </w:pPr>
          </w:p>
        </w:tc>
        <w:tc>
          <w:tcPr>
            <w:tcW w:w="1080" w:type="dxa"/>
          </w:tcPr>
          <w:p w14:paraId="177D9C44" w14:textId="77777777" w:rsidR="008E2912" w:rsidRDefault="008E2912" w:rsidP="004F41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1.1</w:t>
            </w:r>
          </w:p>
        </w:tc>
        <w:tc>
          <w:tcPr>
            <w:tcW w:w="4695" w:type="dxa"/>
          </w:tcPr>
          <w:p w14:paraId="48E0A77B" w14:textId="24018109" w:rsidR="008E2912" w:rsidRPr="00134A32" w:rsidRDefault="00134A32" w:rsidP="00134A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134A32">
              <w:t>Criação do modelo do projeto</w:t>
            </w:r>
          </w:p>
        </w:tc>
        <w:tc>
          <w:tcPr>
            <w:tcW w:w="2400" w:type="dxa"/>
          </w:tcPr>
          <w:p w14:paraId="2C880657" w14:textId="7777777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14:paraId="73C180CA" w14:textId="7777777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14:paraId="4B55B770" w14:textId="7777777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14:paraId="60A27F7E" w14:textId="380D6E1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  <w:tr w:rsidR="008E2912" w14:paraId="75A28779" w14:textId="77777777" w:rsidTr="008E2912">
        <w:trPr>
          <w:trHeight w:val="284"/>
        </w:trPr>
        <w:tc>
          <w:tcPr>
            <w:tcW w:w="1545" w:type="dxa"/>
          </w:tcPr>
          <w:p w14:paraId="45E82623" w14:textId="36999059" w:rsidR="008E2912" w:rsidRDefault="00134A32" w:rsidP="004F4182">
            <w:pPr>
              <w:jc w:val="left"/>
            </w:pPr>
            <w:r>
              <w:t>28/08</w:t>
            </w:r>
            <w:r w:rsidR="008E2912">
              <w:t>/2025</w:t>
            </w:r>
          </w:p>
        </w:tc>
        <w:tc>
          <w:tcPr>
            <w:tcW w:w="1080" w:type="dxa"/>
          </w:tcPr>
          <w:p w14:paraId="760BD65E" w14:textId="77777777" w:rsidR="008E2912" w:rsidRDefault="008E2912" w:rsidP="004F4182">
            <w:pPr>
              <w:jc w:val="left"/>
            </w:pPr>
            <w:r>
              <w:t>1.2</w:t>
            </w:r>
          </w:p>
        </w:tc>
        <w:tc>
          <w:tcPr>
            <w:tcW w:w="4695" w:type="dxa"/>
          </w:tcPr>
          <w:p w14:paraId="3F2BC331" w14:textId="38F37A3F" w:rsidR="008E2912" w:rsidRDefault="00134A32" w:rsidP="004F4182">
            <w:pPr>
              <w:jc w:val="left"/>
            </w:pPr>
            <w:r>
              <w:t>Adequação ao</w:t>
            </w:r>
            <w:r w:rsidR="008E2912">
              <w:t xml:space="preserve"> escopo do projeto</w:t>
            </w:r>
          </w:p>
        </w:tc>
        <w:tc>
          <w:tcPr>
            <w:tcW w:w="2400" w:type="dxa"/>
          </w:tcPr>
          <w:p w14:paraId="3283BEFC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14:paraId="0342A51D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14:paraId="2EC4FBAA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14:paraId="01D5797E" w14:textId="55F77017" w:rsidR="008E2912" w:rsidRDefault="00134A32" w:rsidP="00134A32">
            <w:pPr>
              <w:jc w:val="left"/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  <w:tr w:rsidR="008E2912" w14:paraId="516E67E2" w14:textId="77777777" w:rsidTr="008E2912">
        <w:trPr>
          <w:trHeight w:val="284"/>
        </w:trPr>
        <w:tc>
          <w:tcPr>
            <w:tcW w:w="1545" w:type="dxa"/>
          </w:tcPr>
          <w:p w14:paraId="77342FB5" w14:textId="143FD6FB" w:rsidR="008E2912" w:rsidRDefault="00134A32" w:rsidP="004F4182">
            <w:pPr>
              <w:jc w:val="left"/>
            </w:pPr>
            <w:r>
              <w:t>05/09</w:t>
            </w:r>
            <w:r w:rsidR="008E2912">
              <w:t>/2025</w:t>
            </w:r>
          </w:p>
        </w:tc>
        <w:tc>
          <w:tcPr>
            <w:tcW w:w="1080" w:type="dxa"/>
          </w:tcPr>
          <w:p w14:paraId="2817222D" w14:textId="77777777" w:rsidR="008E2912" w:rsidRDefault="008E2912" w:rsidP="004F4182">
            <w:pPr>
              <w:jc w:val="left"/>
            </w:pPr>
            <w:r>
              <w:t>1.3</w:t>
            </w:r>
          </w:p>
        </w:tc>
        <w:tc>
          <w:tcPr>
            <w:tcW w:w="4695" w:type="dxa"/>
          </w:tcPr>
          <w:p w14:paraId="1A86CFB9" w14:textId="7DB27C12" w:rsidR="008E2912" w:rsidRDefault="00134A32" w:rsidP="004F4182">
            <w:pPr>
              <w:jc w:val="left"/>
            </w:pPr>
            <w:r>
              <w:t>Atualização do objetivo do projeto</w:t>
            </w:r>
          </w:p>
        </w:tc>
        <w:tc>
          <w:tcPr>
            <w:tcW w:w="2400" w:type="dxa"/>
          </w:tcPr>
          <w:p w14:paraId="64FBDC7F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14:paraId="2D46ED39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14:paraId="15076B91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14:paraId="3B05327B" w14:textId="58B65491" w:rsidR="008E2912" w:rsidRDefault="00134A32" w:rsidP="00134A32">
            <w:pPr>
              <w:jc w:val="left"/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</w:tbl>
    <w:p w14:paraId="7B0D4354" w14:textId="77777777" w:rsidR="00CA1C0D" w:rsidRDefault="00E14F8E">
      <w:pPr>
        <w:pStyle w:val="Ttulo"/>
        <w:jc w:val="center"/>
      </w:pPr>
      <w:r>
        <w:br w:type="page"/>
      </w:r>
      <w:r>
        <w:lastRenderedPageBreak/>
        <w:t>SUMÁRIO</w:t>
      </w:r>
    </w:p>
    <w:p w14:paraId="46DCE387" w14:textId="1D90ECD0" w:rsidR="00B31999" w:rsidRDefault="00E14F8E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1559909" w:history="1">
        <w:r w:rsidR="00B31999" w:rsidRPr="00233068">
          <w:rPr>
            <w:rStyle w:val="Hyperlink"/>
          </w:rPr>
          <w:t>1. Introdução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_Toc41559909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23118F2E" w14:textId="53538161" w:rsidR="00B31999" w:rsidRDefault="00443F8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0" w:history="1">
        <w:r w:rsidR="00B31999" w:rsidRPr="00233068">
          <w:rPr>
            <w:rStyle w:val="Hyperlink"/>
            <w:lang w:val="pt-PT"/>
          </w:rPr>
          <w:t>1.1. Resumo do Negócio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_Toc41559910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73AEA915" w14:textId="560396A0" w:rsidR="00B31999" w:rsidRDefault="00443F8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1" w:history="1">
        <w:r w:rsidR="00B31999" w:rsidRPr="00233068">
          <w:rPr>
            <w:rStyle w:val="Hyperlink"/>
            <w:lang w:val="pt-PT"/>
          </w:rPr>
          <w:t>1.2. Objetivo do Sistema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_Toc41559911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0E996E83" w14:textId="0B8F5313" w:rsidR="00B31999" w:rsidRDefault="00443F8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2" w:history="1">
        <w:r w:rsidR="00B31999" w:rsidRPr="00233068">
          <w:rPr>
            <w:rStyle w:val="Hyperlink"/>
            <w:lang w:val="pt-PT"/>
          </w:rPr>
          <w:t>1.3. Glossário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_Toc41559912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2F315003" w14:textId="0D7577A4" w:rsidR="00B31999" w:rsidRDefault="00443F8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3" w:history="1">
        <w:r w:rsidR="00B31999" w:rsidRPr="00233068">
          <w:rPr>
            <w:rStyle w:val="Hyperlink"/>
            <w:lang w:val="pt-PT"/>
          </w:rPr>
          <w:t>1.4. Referências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_Toc41559913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11D75451" w14:textId="136CE26F" w:rsidR="00B31999" w:rsidRDefault="00443F80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4" w:history="1">
        <w:r w:rsidR="00B31999" w:rsidRPr="00233068">
          <w:rPr>
            <w:rStyle w:val="Hyperlink"/>
          </w:rPr>
          <w:t>2. Problema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_Toc41559914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5</w:t>
        </w:r>
        <w:r w:rsidR="00B31999">
          <w:rPr>
            <w:webHidden/>
          </w:rPr>
          <w:fldChar w:fldCharType="end"/>
        </w:r>
      </w:hyperlink>
    </w:p>
    <w:p w14:paraId="0CCA5702" w14:textId="11195987" w:rsidR="00B31999" w:rsidRDefault="00443F80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5" w:history="1">
        <w:r w:rsidR="00B31999" w:rsidRPr="00233068">
          <w:rPr>
            <w:rStyle w:val="Hyperlink"/>
            <w:lang w:val="pt-PT"/>
          </w:rPr>
          <w:t>3. Usuários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_Toc41559915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4978A851" w14:textId="63EA5848" w:rsidR="00B31999" w:rsidRDefault="00443F80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6" w:history="1">
        <w:r w:rsidR="00B31999" w:rsidRPr="00233068">
          <w:rPr>
            <w:rStyle w:val="Hyperlink"/>
            <w:lang w:val="pt-PT"/>
          </w:rPr>
          <w:t>4. Restrições Impostas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_Toc41559916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34DDF4EE" w14:textId="134E532C" w:rsidR="00B31999" w:rsidRDefault="00443F80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7" w:history="1">
        <w:r w:rsidR="00B31999" w:rsidRPr="00233068">
          <w:rPr>
            <w:rStyle w:val="Hyperlink"/>
            <w:lang w:val="pt-PT"/>
          </w:rPr>
          <w:t>5. Riscos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_Toc41559917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420A2F91" w14:textId="3A338612" w:rsidR="00B31999" w:rsidRDefault="00443F80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8" w:history="1">
        <w:r w:rsidR="00B31999" w:rsidRPr="00233068">
          <w:rPr>
            <w:rStyle w:val="Hyperlink"/>
            <w:lang w:val="pt-PT"/>
          </w:rPr>
          <w:t>6. Requisitos de Documentação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_Toc41559918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1BCFB71A" w14:textId="77777777" w:rsidR="00CA1C0D" w:rsidRDefault="00E14F8E">
      <w:pPr>
        <w:spacing w:before="120" w:after="120"/>
      </w:pPr>
      <w:r>
        <w:fldChar w:fldCharType="end"/>
      </w:r>
      <w:r>
        <w:t xml:space="preserve"> </w:t>
      </w:r>
    </w:p>
    <w:p w14:paraId="0AB029BB" w14:textId="77777777" w:rsidR="00CA1C0D" w:rsidRDefault="00E14F8E">
      <w:pPr>
        <w:pStyle w:val="Ttulo1"/>
      </w:pPr>
      <w:r>
        <w:br w:type="page"/>
      </w:r>
      <w:bookmarkStart w:id="1" w:name="_Toc98042874"/>
      <w:bookmarkStart w:id="2" w:name="_Toc98043036"/>
      <w:bookmarkStart w:id="3" w:name="_Toc98043106"/>
      <w:bookmarkStart w:id="4" w:name="_Toc98043177"/>
      <w:bookmarkStart w:id="5" w:name="_Toc98043208"/>
      <w:bookmarkStart w:id="6" w:name="_Toc98043249"/>
      <w:bookmarkStart w:id="7" w:name="_Toc98043458"/>
      <w:bookmarkStart w:id="8" w:name="_Toc98043498"/>
      <w:bookmarkStart w:id="9" w:name="_Toc98043531"/>
      <w:bookmarkStart w:id="10" w:name="_Toc98043560"/>
      <w:bookmarkStart w:id="11" w:name="_Toc98043609"/>
      <w:bookmarkStart w:id="12" w:name="_Toc102790895"/>
      <w:bookmarkStart w:id="13" w:name="_Toc102790925"/>
      <w:bookmarkStart w:id="14" w:name="_Toc41559909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lastRenderedPageBreak/>
        <w:t>Introdução</w:t>
      </w:r>
      <w:bookmarkEnd w:id="14"/>
    </w:p>
    <w:p w14:paraId="233D90C6" w14:textId="77777777" w:rsidR="00152A9F" w:rsidRDefault="00152A9F" w:rsidP="00152A9F">
      <w:pPr>
        <w:pStyle w:val="Ttulo2"/>
        <w:rPr>
          <w:lang w:val="pt-PT"/>
        </w:rPr>
      </w:pPr>
      <w:bookmarkStart w:id="15" w:name="_Toc41559910"/>
      <w:r>
        <w:rPr>
          <w:lang w:val="pt-PT"/>
        </w:rPr>
        <w:t>Resumo do Negócio</w:t>
      </w:r>
      <w:bookmarkEnd w:id="15"/>
    </w:p>
    <w:p w14:paraId="53A5C443" w14:textId="31D4B047" w:rsidR="0020544C" w:rsidRPr="0020544C" w:rsidRDefault="006C1E6E" w:rsidP="0020544C">
      <w:pPr>
        <w:rPr>
          <w:lang w:val="pt-PT"/>
        </w:rPr>
      </w:pPr>
      <w:r>
        <w:t xml:space="preserve">O </w:t>
      </w:r>
      <w:r w:rsidR="0839857D">
        <w:t>L</w:t>
      </w:r>
      <w:r w:rsidR="509AAB81">
        <w:t>ocadora de filmes e series</w:t>
      </w:r>
      <w:r w:rsidRPr="60E5D4E0">
        <w:rPr>
          <w:rStyle w:val="Forte"/>
        </w:rPr>
        <w:t xml:space="preserve"> (</w:t>
      </w:r>
      <w:r w:rsidR="63207CAB" w:rsidRPr="60E5D4E0">
        <w:rPr>
          <w:rStyle w:val="Forte"/>
        </w:rPr>
        <w:t>LFS</w:t>
      </w:r>
      <w:r w:rsidRPr="60E5D4E0">
        <w:rPr>
          <w:rStyle w:val="Forte"/>
        </w:rPr>
        <w:t>)</w:t>
      </w:r>
      <w:r>
        <w:t xml:space="preserve"> é um sistema desenvolvido para atender empresas do ramo de locação de filmes, com o objetivo de modernizar e automatizar a gestão de acervo e clientes. O sistema proporciona uma interface simples e intuitiva, acessível via aplicação desktop em Java, permitindo o controle eficiente de cadastros, reservas, devoluções e acompanhamento de histórico de locações.</w:t>
      </w:r>
      <w:r w:rsidR="00134A32">
        <w:t xml:space="preserve"> </w:t>
      </w:r>
    </w:p>
    <w:p w14:paraId="1967273E" w14:textId="77777777" w:rsidR="008535C4" w:rsidRDefault="008535C4" w:rsidP="00970EC6">
      <w:pPr>
        <w:pStyle w:val="Ttulo2"/>
        <w:rPr>
          <w:lang w:val="pt-PT"/>
        </w:rPr>
      </w:pPr>
      <w:bookmarkStart w:id="16" w:name="_Toc41559911"/>
      <w:r>
        <w:rPr>
          <w:lang w:val="pt-PT"/>
        </w:rPr>
        <w:t>Objetivo do Sistema</w:t>
      </w:r>
      <w:bookmarkEnd w:id="16"/>
    </w:p>
    <w:p w14:paraId="1D854D8B" w14:textId="77777777" w:rsidR="006C1E6E" w:rsidRPr="006C1E6E" w:rsidRDefault="006C1E6E" w:rsidP="006C1E6E">
      <w:pPr>
        <w:pStyle w:val="NormalWeb"/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O objetivo do projeto é fornecer uma solução completa para gerenciamento de uma locadora de filmes. A plataforma permitirá:</w:t>
      </w:r>
    </w:p>
    <w:p w14:paraId="1DFC8073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Cadastro de clientes e filmes;</w:t>
      </w:r>
    </w:p>
    <w:p w14:paraId="7AD88308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Controle de locações e devoluções;</w:t>
      </w:r>
    </w:p>
    <w:p w14:paraId="5F27C024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Geração de relatórios de movimentações;</w:t>
      </w:r>
    </w:p>
    <w:p w14:paraId="13031732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Histórico de cada cliente e do acervo;</w:t>
      </w:r>
    </w:p>
    <w:p w14:paraId="789DA523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Interface em Java integrada a banco de dados, com autenticação por níveis de acesso (cliente, atendente e administrador).</w:t>
      </w:r>
    </w:p>
    <w:p w14:paraId="2524FC52" w14:textId="77777777" w:rsidR="00A32954" w:rsidRPr="00A32954" w:rsidRDefault="00A32954" w:rsidP="0020544C"/>
    <w:p w14:paraId="0D1DA7CA" w14:textId="77777777" w:rsidR="00152A9F" w:rsidRDefault="00152A9F" w:rsidP="00152A9F">
      <w:pPr>
        <w:pStyle w:val="Ttulo2"/>
        <w:rPr>
          <w:lang w:val="pt-PT"/>
        </w:rPr>
      </w:pPr>
      <w:bookmarkStart w:id="17" w:name="_Toc41559912"/>
      <w:r>
        <w:rPr>
          <w:lang w:val="pt-PT"/>
        </w:rPr>
        <w:t>Glossário</w:t>
      </w:r>
      <w:bookmarkEnd w:id="17"/>
    </w:p>
    <w:p w14:paraId="27CAF18D" w14:textId="3398AF6F" w:rsidR="006C1E6E" w:rsidRPr="00C062D5" w:rsidRDefault="01F647FB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>
        <w:t>Locadora de filmes e series</w:t>
      </w:r>
      <w:r w:rsidRPr="60E5D4E0">
        <w:rPr>
          <w:rStyle w:val="Forte"/>
        </w:rPr>
        <w:t xml:space="preserve"> (LFS)</w:t>
      </w:r>
      <w:r w:rsidR="006C1E6E" w:rsidRPr="60E5D4E0">
        <w:rPr>
          <w:rFonts w:ascii="Arial" w:hAnsi="Arial" w:cs="Arial"/>
          <w:sz w:val="20"/>
          <w:szCs w:val="20"/>
        </w:rPr>
        <w:t xml:space="preserve"> – Sistema de gerenciamento de locadora de filmes.</w:t>
      </w:r>
    </w:p>
    <w:p w14:paraId="2FA188F6" w14:textId="141C601B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Cliente</w:t>
      </w:r>
      <w:r w:rsidR="006C1E6E" w:rsidRPr="00C062D5">
        <w:rPr>
          <w:rFonts w:ascii="Arial" w:hAnsi="Arial" w:cs="Arial"/>
          <w:sz w:val="20"/>
          <w:szCs w:val="20"/>
        </w:rPr>
        <w:t xml:space="preserve"> – Usuário que realiza o cadastro e efetua locações de filmes.</w:t>
      </w:r>
    </w:p>
    <w:p w14:paraId="63101DEE" w14:textId="1F9FA907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Atendente</w:t>
      </w:r>
      <w:r w:rsidR="006C1E6E" w:rsidRPr="00C062D5">
        <w:rPr>
          <w:rFonts w:ascii="Arial" w:hAnsi="Arial" w:cs="Arial"/>
          <w:sz w:val="20"/>
          <w:szCs w:val="20"/>
        </w:rPr>
        <w:t xml:space="preserve"> – Funcionário responsável por cadastrar clientes, registrar locações e devoluções.</w:t>
      </w:r>
    </w:p>
    <w:p w14:paraId="7C59281F" w14:textId="4B243461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Admin</w:t>
      </w:r>
      <w:proofErr w:type="spellEnd"/>
      <w:r w:rsidR="006C1E6E" w:rsidRPr="00C062D5">
        <w:rPr>
          <w:rFonts w:ascii="Arial" w:hAnsi="Arial" w:cs="Arial"/>
          <w:sz w:val="20"/>
          <w:szCs w:val="20"/>
        </w:rPr>
        <w:t xml:space="preserve"> – Usuário com acesso total para gerenciar acervo, relatórios e permissões do sistema.</w:t>
      </w:r>
    </w:p>
    <w:p w14:paraId="0365265A" w14:textId="46FA47FA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Acervo</w:t>
      </w:r>
      <w:r w:rsidR="006C1E6E" w:rsidRPr="00C062D5">
        <w:rPr>
          <w:rFonts w:ascii="Arial" w:hAnsi="Arial" w:cs="Arial"/>
          <w:sz w:val="20"/>
          <w:szCs w:val="20"/>
        </w:rPr>
        <w:t xml:space="preserve"> – Conjunto de filmes disponíveis para locação.</w:t>
      </w:r>
    </w:p>
    <w:p w14:paraId="5A7CEC30" w14:textId="0AA81A64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Java</w:t>
      </w:r>
      <w:r w:rsidR="006C1E6E" w:rsidRPr="00C062D5">
        <w:rPr>
          <w:rFonts w:ascii="Arial" w:hAnsi="Arial" w:cs="Arial"/>
          <w:sz w:val="20"/>
          <w:szCs w:val="20"/>
        </w:rPr>
        <w:t xml:space="preserve"> – Linguagem de programação utilizada no desenvolvimento da aplicação.</w:t>
      </w:r>
    </w:p>
    <w:p w14:paraId="370337AD" w14:textId="77777777" w:rsidR="0020544C" w:rsidRPr="00A32954" w:rsidRDefault="0020544C" w:rsidP="0020544C"/>
    <w:p w14:paraId="117BC8BC" w14:textId="77777777" w:rsidR="00152A9F" w:rsidRDefault="00152A9F" w:rsidP="00152A9F">
      <w:pPr>
        <w:pStyle w:val="Ttulo2"/>
        <w:rPr>
          <w:lang w:val="pt-PT"/>
        </w:rPr>
      </w:pPr>
      <w:bookmarkStart w:id="18" w:name="_Toc41559913"/>
      <w:r>
        <w:rPr>
          <w:lang w:val="pt-PT"/>
        </w:rPr>
        <w:t>Referências</w:t>
      </w:r>
      <w:bookmarkEnd w:id="18"/>
    </w:p>
    <w:p w14:paraId="2F0E6ED8" w14:textId="76CC40B6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SQLite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Documentação oficial do banco de dados </w:t>
      </w:r>
      <w:proofErr w:type="spellStart"/>
      <w:r w:rsidRPr="00C062D5">
        <w:rPr>
          <w:rFonts w:ascii="Arial" w:hAnsi="Arial" w:cs="Arial"/>
          <w:sz w:val="20"/>
          <w:szCs w:val="20"/>
        </w:rPr>
        <w:t>SQLite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. Disponível em: </w:t>
      </w:r>
      <w:hyperlink r:id="rId12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https://www.sqlite.org/docs.html</w:t>
        </w:r>
      </w:hyperlink>
    </w:p>
    <w:p w14:paraId="57BF302E" w14:textId="4147715E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 xml:space="preserve">Spring Boot </w:t>
      </w:r>
      <w:proofErr w:type="spellStart"/>
      <w:r w:rsidRPr="00C062D5">
        <w:rPr>
          <w:rFonts w:ascii="Arial" w:hAnsi="Arial" w:cs="Arial"/>
          <w:sz w:val="20"/>
          <w:szCs w:val="20"/>
        </w:rPr>
        <w:t>Reference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Guia oficial para criação de aplicações Java modernas. </w:t>
      </w:r>
      <w:hyperlink r:id="rId13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https://docs.spring.io/spring-boot/docs/current/reference/html/</w:t>
        </w:r>
      </w:hyperlink>
    </w:p>
    <w:p w14:paraId="5CA83B23" w14:textId="6CD506CD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Hibernate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ORM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Documentação oficial do </w:t>
      </w:r>
      <w:proofErr w:type="spellStart"/>
      <w:r w:rsidRPr="00C062D5">
        <w:rPr>
          <w:rFonts w:ascii="Arial" w:hAnsi="Arial" w:cs="Arial"/>
          <w:sz w:val="20"/>
          <w:szCs w:val="20"/>
        </w:rPr>
        <w:t>Hibernate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. </w:t>
      </w:r>
      <w:hyperlink r:id="rId14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https://hibernate.org/orm/documentation/</w:t>
        </w:r>
      </w:hyperlink>
    </w:p>
    <w:p w14:paraId="3CF1932B" w14:textId="4372D6A4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 xml:space="preserve">Spring Data JPA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Guia oficial do Spring Data JPA. </w:t>
      </w:r>
      <w:hyperlink r:id="rId15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https://docs.spring.io/spring-data/jpa/docs/current/reference/html/</w:t>
        </w:r>
      </w:hyperlink>
    </w:p>
    <w:p w14:paraId="5DAE7D69" w14:textId="77777777" w:rsidR="003F78CC" w:rsidRPr="003F78CC" w:rsidRDefault="003F78CC" w:rsidP="00C062D5">
      <w:pPr>
        <w:pStyle w:val="NormalWeb"/>
        <w:rPr>
          <w:rFonts w:ascii="Arial" w:hAnsi="Arial" w:cs="Arial"/>
          <w:sz w:val="20"/>
          <w:szCs w:val="20"/>
        </w:rPr>
      </w:pPr>
    </w:p>
    <w:p w14:paraId="5A581639" w14:textId="77777777" w:rsidR="0020544C" w:rsidRPr="0020544C" w:rsidRDefault="0020544C" w:rsidP="0020544C"/>
    <w:p w14:paraId="005960D4" w14:textId="77777777" w:rsidR="0091283D" w:rsidRDefault="0091283D" w:rsidP="0091283D">
      <w:pPr>
        <w:rPr>
          <w:lang w:val="pt-PT"/>
        </w:rPr>
      </w:pPr>
    </w:p>
    <w:p w14:paraId="7FE44981" w14:textId="77777777" w:rsidR="0091283D" w:rsidRPr="0091283D" w:rsidRDefault="0091283D" w:rsidP="0091283D">
      <w:pPr>
        <w:rPr>
          <w:lang w:val="pt-PT"/>
        </w:rPr>
      </w:pPr>
    </w:p>
    <w:p w14:paraId="73E4C54F" w14:textId="77777777" w:rsidR="00152A9F" w:rsidRPr="00264EFB" w:rsidRDefault="00152A9F" w:rsidP="00152A9F">
      <w:pPr>
        <w:tabs>
          <w:tab w:val="left" w:pos="3700"/>
        </w:tabs>
        <w:sectPr w:rsidR="00152A9F" w:rsidRPr="00264EFB">
          <w:headerReference w:type="default" r:id="rId16"/>
          <w:footerReference w:type="default" r:id="rId17"/>
          <w:headerReference w:type="first" r:id="rId18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</w:p>
    <w:p w14:paraId="0F4548A6" w14:textId="2729F4D3" w:rsidR="00184C3A" w:rsidRDefault="00E14F8E" w:rsidP="00184C3A">
      <w:pPr>
        <w:pStyle w:val="Ttulo1"/>
      </w:pPr>
      <w:bookmarkStart w:id="19" w:name="_Toc41559914"/>
      <w:r>
        <w:lastRenderedPageBreak/>
        <w:t>Problema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93"/>
        <w:gridCol w:w="2114"/>
        <w:gridCol w:w="3843"/>
        <w:gridCol w:w="5578"/>
      </w:tblGrid>
      <w:tr w:rsidR="00480DDC" w:rsidRPr="0091283D" w14:paraId="23965894" w14:textId="77777777" w:rsidTr="00DA7289">
        <w:tc>
          <w:tcPr>
            <w:tcW w:w="3593" w:type="dxa"/>
            <w:shd w:val="pct5" w:color="auto" w:fill="auto"/>
          </w:tcPr>
          <w:p w14:paraId="7000B52F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Problema</w:t>
            </w:r>
          </w:p>
        </w:tc>
        <w:tc>
          <w:tcPr>
            <w:tcW w:w="2114" w:type="dxa"/>
            <w:shd w:val="pct5" w:color="auto" w:fill="auto"/>
          </w:tcPr>
          <w:p w14:paraId="6633D035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Afetados</w:t>
            </w:r>
          </w:p>
        </w:tc>
        <w:tc>
          <w:tcPr>
            <w:tcW w:w="3843" w:type="dxa"/>
            <w:shd w:val="pct5" w:color="auto" w:fill="auto"/>
          </w:tcPr>
          <w:p w14:paraId="6CC77AB6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Impacto</w:t>
            </w:r>
          </w:p>
        </w:tc>
        <w:tc>
          <w:tcPr>
            <w:tcW w:w="5578" w:type="dxa"/>
            <w:shd w:val="pct5" w:color="auto" w:fill="auto"/>
          </w:tcPr>
          <w:p w14:paraId="3BBB82D1" w14:textId="77777777" w:rsidR="00184C3A" w:rsidRPr="0091283D" w:rsidRDefault="00152A9F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Necessidades</w:t>
            </w:r>
            <w:r w:rsidR="0095017F" w:rsidRPr="0091283D">
              <w:rPr>
                <w:b/>
                <w:bCs/>
                <w:lang w:val="pt-PT"/>
              </w:rPr>
              <w:t xml:space="preserve"> (Escopo)</w:t>
            </w:r>
          </w:p>
        </w:tc>
      </w:tr>
      <w:tr w:rsidR="00480DDC" w14:paraId="46357272" w14:textId="77777777" w:rsidTr="00DA7289">
        <w:tc>
          <w:tcPr>
            <w:tcW w:w="3593" w:type="dxa"/>
          </w:tcPr>
          <w:p w14:paraId="59D0F8A3" w14:textId="047EED5D" w:rsidR="00184C3A" w:rsidRDefault="00C062D5" w:rsidP="00480DDC">
            <w:pPr>
              <w:pStyle w:val="Instruo"/>
            </w:pPr>
            <w:r>
              <w:rPr>
                <w:color w:val="000000" w:themeColor="text1"/>
              </w:rPr>
              <w:t>O ramo de locadoras ainda sobrevive no fornecimento de acervos</w:t>
            </w:r>
            <w:r w:rsidR="004725AE">
              <w:rPr>
                <w:color w:val="000000" w:themeColor="text1"/>
              </w:rPr>
              <w:t xml:space="preserve"> de filmes</w:t>
            </w:r>
            <w:r>
              <w:rPr>
                <w:color w:val="000000" w:themeColor="text1"/>
              </w:rPr>
              <w:t xml:space="preserve"> exclusivos e raros para clientes</w:t>
            </w:r>
            <w:r w:rsidR="004725AE">
              <w:rPr>
                <w:color w:val="000000" w:themeColor="text1"/>
              </w:rPr>
              <w:t>, com foco no atendimento personalizado. Essa plataforma visa</w:t>
            </w:r>
            <w:r>
              <w:rPr>
                <w:color w:val="000000" w:themeColor="text1"/>
              </w:rPr>
              <w:t xml:space="preserve"> facilitar o processo de locação </w:t>
            </w:r>
            <w:r w:rsidR="004725AE">
              <w:rPr>
                <w:color w:val="000000" w:themeColor="text1"/>
              </w:rPr>
              <w:t>de filmes destas empresas para com os seus clientes</w:t>
            </w:r>
            <w:r w:rsidR="00491DDE">
              <w:rPr>
                <w:color w:val="000000" w:themeColor="text1"/>
              </w:rPr>
              <w:t>.</w:t>
            </w:r>
          </w:p>
        </w:tc>
        <w:tc>
          <w:tcPr>
            <w:tcW w:w="2114" w:type="dxa"/>
          </w:tcPr>
          <w:p w14:paraId="78903B98" w14:textId="4C35E6B0" w:rsidR="0020544C" w:rsidRDefault="00545956" w:rsidP="0020544C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Cliente</w:t>
            </w:r>
            <w:r w:rsidR="0020544C">
              <w:t>;</w:t>
            </w:r>
          </w:p>
          <w:p w14:paraId="504B3359" w14:textId="77777777" w:rsidR="0020544C" w:rsidRDefault="0020544C" w:rsidP="0020544C">
            <w:pPr>
              <w:pStyle w:val="PargrafodaLista"/>
              <w:ind w:left="360"/>
              <w:jc w:val="left"/>
            </w:pPr>
          </w:p>
          <w:p w14:paraId="6FFDC45B" w14:textId="54DCB7C5" w:rsidR="0020544C" w:rsidRDefault="00545956" w:rsidP="0020544C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Atendente</w:t>
            </w:r>
            <w:r w:rsidR="0020544C">
              <w:t>;</w:t>
            </w:r>
          </w:p>
          <w:p w14:paraId="7562CDE4" w14:textId="77777777" w:rsidR="0020544C" w:rsidRDefault="0020544C" w:rsidP="0020544C">
            <w:pPr>
              <w:pStyle w:val="PargrafodaLista"/>
            </w:pPr>
          </w:p>
          <w:p w14:paraId="6A81A753" w14:textId="2735E78F" w:rsidR="0020544C" w:rsidRPr="0020544C" w:rsidRDefault="00545956" w:rsidP="0020544C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Administrador</w:t>
            </w:r>
            <w:r w:rsidR="00164C28">
              <w:t>.</w:t>
            </w:r>
          </w:p>
        </w:tc>
        <w:tc>
          <w:tcPr>
            <w:tcW w:w="3843" w:type="dxa"/>
          </w:tcPr>
          <w:p w14:paraId="1069FF91" w14:textId="511E509C" w:rsidR="008176FC" w:rsidRDefault="00491DDE" w:rsidP="00A32954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Muitos cadastros de clientes e filmes ainda são feitos em planilhas ou formulários físicos, o que gera erros, duplicidade de informações e perda de dados;</w:t>
            </w:r>
          </w:p>
          <w:p w14:paraId="3203C370" w14:textId="77777777" w:rsidR="00A32954" w:rsidRDefault="00A32954" w:rsidP="00A32954">
            <w:pPr>
              <w:pStyle w:val="PargrafodaLista"/>
              <w:ind w:left="360"/>
              <w:jc w:val="left"/>
            </w:pPr>
          </w:p>
          <w:p w14:paraId="4C9956E0" w14:textId="544F362E" w:rsidR="00A32954" w:rsidRDefault="00491DDE" w:rsidP="0081529E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Falta de controle sobre quais filmes estão disponíveis, reservados ou em atraso, dificultando a experiência do cliente e o trabalho do atendente</w:t>
            </w:r>
            <w:r w:rsidR="00A32954" w:rsidRPr="00A32954">
              <w:t>;</w:t>
            </w:r>
          </w:p>
          <w:p w14:paraId="37016C02" w14:textId="77777777" w:rsidR="00A32954" w:rsidRDefault="00A32954" w:rsidP="00A32954">
            <w:pPr>
              <w:pStyle w:val="PargrafodaLista"/>
              <w:ind w:left="360"/>
              <w:jc w:val="left"/>
            </w:pPr>
          </w:p>
          <w:p w14:paraId="19EB7A6D" w14:textId="7C902437" w:rsidR="00164C28" w:rsidRDefault="00491DDE" w:rsidP="00882A78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O controle manual de prazos de devolução gera inconsistências no cálculo de multas e na comunicação com clientes inadimplentes;</w:t>
            </w:r>
          </w:p>
          <w:p w14:paraId="40CA4D17" w14:textId="5A55AE5B" w:rsidR="00491DDE" w:rsidRDefault="00491DDE" w:rsidP="00491DDE">
            <w:pPr>
              <w:jc w:val="left"/>
            </w:pPr>
          </w:p>
          <w:p w14:paraId="3A591C57" w14:textId="03ECE3AC" w:rsidR="00164C28" w:rsidRPr="00DA7289" w:rsidRDefault="00491DDE" w:rsidP="008176FC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Ausência de ferramentas para gerar relatórios de locações, clientes mais ativos, filmes mais alugados ou estatísticas financeiras.</w:t>
            </w:r>
          </w:p>
        </w:tc>
        <w:tc>
          <w:tcPr>
            <w:tcW w:w="5578" w:type="dxa"/>
          </w:tcPr>
          <w:p w14:paraId="3680F614" w14:textId="5C44C7FC" w:rsidR="00A719D4" w:rsidRDefault="00545956" w:rsidP="0081529E">
            <w:pPr>
              <w:jc w:val="left"/>
              <w:rPr>
                <w:b/>
                <w:bCs/>
              </w:rPr>
            </w:pPr>
            <w:r>
              <w:rPr>
                <w:rStyle w:val="Forte"/>
              </w:rPr>
              <w:t>Como cliente</w:t>
            </w:r>
            <w:r>
              <w:t xml:space="preserve">, quero </w:t>
            </w:r>
            <w:r>
              <w:rPr>
                <w:rStyle w:val="Forte"/>
              </w:rPr>
              <w:t>realizar meu cadastro e alugar filmes de forma prática</w:t>
            </w:r>
            <w:r>
              <w:t xml:space="preserve">, além de </w:t>
            </w:r>
            <w:r>
              <w:rPr>
                <w:rStyle w:val="Forte"/>
              </w:rPr>
              <w:t>acompanhar meu histórico de locações e prazos de devolução</w:t>
            </w:r>
            <w:r>
              <w:t>, para evitar multas e escolher facilmente meus próximos filmes.</w:t>
            </w:r>
          </w:p>
          <w:p w14:paraId="27C8C145" w14:textId="77777777" w:rsidR="00164C28" w:rsidRDefault="00164C28" w:rsidP="0081529E">
            <w:pPr>
              <w:jc w:val="left"/>
              <w:rPr>
                <w:b/>
                <w:bCs/>
              </w:rPr>
            </w:pPr>
          </w:p>
          <w:p w14:paraId="2D64AE3C" w14:textId="7B0E4A9B" w:rsidR="00164C28" w:rsidRDefault="00545956" w:rsidP="0081529E">
            <w:pPr>
              <w:jc w:val="left"/>
            </w:pPr>
            <w:r>
              <w:rPr>
                <w:rStyle w:val="Forte"/>
              </w:rPr>
              <w:t>Como atendente</w:t>
            </w:r>
            <w:r>
              <w:t xml:space="preserve">, quero </w:t>
            </w:r>
            <w:r>
              <w:rPr>
                <w:rStyle w:val="Forte"/>
              </w:rPr>
              <w:t>registrar locações e devoluções de forma rápida e organizada</w:t>
            </w:r>
            <w:r>
              <w:t xml:space="preserve">, além de </w:t>
            </w:r>
            <w:r>
              <w:rPr>
                <w:rStyle w:val="Forte"/>
              </w:rPr>
              <w:t>consultar a disponibilidade do acervo em tempo real</w:t>
            </w:r>
            <w:r>
              <w:t>, para oferecer um atendimento mais eficiente aos clientes.</w:t>
            </w:r>
          </w:p>
          <w:p w14:paraId="6E510881" w14:textId="77777777" w:rsidR="00545956" w:rsidRDefault="00545956" w:rsidP="0081529E">
            <w:pPr>
              <w:jc w:val="left"/>
              <w:rPr>
                <w:b/>
                <w:bCs/>
              </w:rPr>
            </w:pPr>
          </w:p>
          <w:p w14:paraId="6D5A8F39" w14:textId="628F66B9" w:rsidR="00184C3A" w:rsidRDefault="00545956" w:rsidP="0081529E">
            <w:pPr>
              <w:jc w:val="left"/>
            </w:pPr>
            <w:r>
              <w:rPr>
                <w:rStyle w:val="Forte"/>
              </w:rPr>
              <w:t>Como administrador</w:t>
            </w:r>
            <w:r>
              <w:t xml:space="preserve">, quero </w:t>
            </w:r>
            <w:r>
              <w:rPr>
                <w:rStyle w:val="Forte"/>
              </w:rPr>
              <w:t>cadastrar e gerenciar os filmes no acervo, controlar usuários e permissões</w:t>
            </w:r>
            <w:r>
              <w:t xml:space="preserve">, além de </w:t>
            </w:r>
            <w:r>
              <w:rPr>
                <w:rStyle w:val="Forte"/>
              </w:rPr>
              <w:t>emitir relatórios de desempenho e movimentações</w:t>
            </w:r>
            <w:r>
              <w:t>, para garantir que a locadora funcione de maneira organizada e lucrativa.</w:t>
            </w:r>
          </w:p>
        </w:tc>
      </w:tr>
    </w:tbl>
    <w:p w14:paraId="0B745942" w14:textId="77777777" w:rsidR="00D77A69" w:rsidRDefault="00D77A69" w:rsidP="00D77A69">
      <w:pPr>
        <w:rPr>
          <w:lang w:val="pt-PT"/>
        </w:rPr>
      </w:pPr>
    </w:p>
    <w:p w14:paraId="0990E44A" w14:textId="77777777" w:rsidR="00DA2E88" w:rsidRDefault="00DA2E88" w:rsidP="00D77A69">
      <w:pPr>
        <w:rPr>
          <w:lang w:val="pt-PT"/>
        </w:rPr>
      </w:pPr>
    </w:p>
    <w:p w14:paraId="16929DE9" w14:textId="77777777" w:rsidR="00DA2E88" w:rsidRPr="0091283D" w:rsidRDefault="00DA2E88" w:rsidP="00DA2E88">
      <w:pPr>
        <w:rPr>
          <w:lang w:val="pt-PT"/>
        </w:rPr>
      </w:pPr>
    </w:p>
    <w:p w14:paraId="11C0C1DF" w14:textId="77777777" w:rsidR="00DA2E88" w:rsidRPr="00264EFB" w:rsidRDefault="00DA2E88" w:rsidP="00DA2E88">
      <w:pPr>
        <w:tabs>
          <w:tab w:val="left" w:pos="3700"/>
        </w:tabs>
        <w:sectPr w:rsidR="00DA2E88" w:rsidRPr="00264EFB" w:rsidSect="00DA2E88">
          <w:headerReference w:type="default" r:id="rId19"/>
          <w:footerReference w:type="default" r:id="rId20"/>
          <w:headerReference w:type="first" r:id="rId21"/>
          <w:pgSz w:w="16840" w:h="11907" w:orient="landscape" w:code="9"/>
          <w:pgMar w:top="851" w:right="851" w:bottom="1418" w:left="851" w:header="851" w:footer="851" w:gutter="0"/>
          <w:cols w:space="708"/>
          <w:docGrid w:linePitch="360"/>
        </w:sectPr>
      </w:pPr>
    </w:p>
    <w:p w14:paraId="2ADA53C4" w14:textId="77777777" w:rsidR="00DA2E88" w:rsidRDefault="00DA2E88" w:rsidP="00D77A69">
      <w:pPr>
        <w:rPr>
          <w:lang w:val="pt-PT"/>
        </w:rPr>
      </w:pPr>
    </w:p>
    <w:p w14:paraId="14CC522F" w14:textId="77777777" w:rsidR="0037618A" w:rsidRPr="0037618A" w:rsidRDefault="0037618A" w:rsidP="0037618A">
      <w:pPr>
        <w:pStyle w:val="Ttulo1"/>
        <w:rPr>
          <w:lang w:val="pt-PT"/>
        </w:rPr>
      </w:pPr>
      <w:bookmarkStart w:id="20" w:name="_Toc41559915"/>
      <w:r>
        <w:rPr>
          <w:lang w:val="pt-PT"/>
        </w:rPr>
        <w:t>Usuários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4"/>
        <w:gridCol w:w="2183"/>
        <w:gridCol w:w="6071"/>
      </w:tblGrid>
      <w:tr w:rsidR="0091283D" w:rsidRPr="0091283D" w14:paraId="1A77816B" w14:textId="77777777" w:rsidTr="00DA2E88">
        <w:tc>
          <w:tcPr>
            <w:tcW w:w="0" w:type="auto"/>
            <w:shd w:val="pct5" w:color="auto" w:fill="auto"/>
          </w:tcPr>
          <w:p w14:paraId="7D798F97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Nome</w:t>
            </w:r>
          </w:p>
        </w:tc>
        <w:tc>
          <w:tcPr>
            <w:tcW w:w="0" w:type="auto"/>
            <w:shd w:val="pct5" w:color="auto" w:fill="auto"/>
          </w:tcPr>
          <w:p w14:paraId="3B868EBD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Responsável/Cargo</w:t>
            </w:r>
          </w:p>
        </w:tc>
        <w:tc>
          <w:tcPr>
            <w:tcW w:w="0" w:type="auto"/>
            <w:shd w:val="pct5" w:color="auto" w:fill="auto"/>
          </w:tcPr>
          <w:p w14:paraId="341EBE4E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Responsabilidades</w:t>
            </w:r>
          </w:p>
        </w:tc>
      </w:tr>
      <w:tr w:rsidR="0091283D" w14:paraId="08CC26B3" w14:textId="77777777" w:rsidTr="00DA2E88">
        <w:tc>
          <w:tcPr>
            <w:tcW w:w="0" w:type="auto"/>
          </w:tcPr>
          <w:p w14:paraId="489485EB" w14:textId="2EDBC7F8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Cliente</w:t>
            </w:r>
          </w:p>
        </w:tc>
        <w:tc>
          <w:tcPr>
            <w:tcW w:w="0" w:type="auto"/>
          </w:tcPr>
          <w:p w14:paraId="04E2613D" w14:textId="2921660D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Usuário da Locadora</w:t>
            </w:r>
          </w:p>
        </w:tc>
        <w:tc>
          <w:tcPr>
            <w:tcW w:w="0" w:type="auto"/>
          </w:tcPr>
          <w:p w14:paraId="7BB924F8" w14:textId="7A6BBE6C" w:rsidR="0091283D" w:rsidRPr="00AC183D" w:rsidRDefault="00545956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545956">
              <w:rPr>
                <w:color w:val="000000" w:themeColor="text1"/>
              </w:rPr>
              <w:t>Realizar cadastro, alugar filmes, devolver e consultar histórico.</w:t>
            </w:r>
          </w:p>
        </w:tc>
      </w:tr>
      <w:tr w:rsidR="0091283D" w14:paraId="63BABD82" w14:textId="77777777" w:rsidTr="00DA2E88">
        <w:tc>
          <w:tcPr>
            <w:tcW w:w="0" w:type="auto"/>
          </w:tcPr>
          <w:p w14:paraId="1AF54405" w14:textId="33AF7CFA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Atendente</w:t>
            </w:r>
          </w:p>
        </w:tc>
        <w:tc>
          <w:tcPr>
            <w:tcW w:w="0" w:type="auto"/>
          </w:tcPr>
          <w:p w14:paraId="4E3F46FC" w14:textId="7F284D54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Funcionário da Locadora</w:t>
            </w:r>
          </w:p>
        </w:tc>
        <w:tc>
          <w:tcPr>
            <w:tcW w:w="0" w:type="auto"/>
          </w:tcPr>
          <w:p w14:paraId="6C932336" w14:textId="363D5E7B" w:rsidR="0091283D" w:rsidRPr="00545956" w:rsidRDefault="00545956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545956">
              <w:rPr>
                <w:color w:val="000000" w:themeColor="text1"/>
              </w:rPr>
              <w:t>Registrar locações, devoluções, auxiliar clientes e verificar disponibilidade de filmes.</w:t>
            </w:r>
          </w:p>
        </w:tc>
      </w:tr>
      <w:tr w:rsidR="00AC183D" w14:paraId="2D2B4FFB" w14:textId="77777777" w:rsidTr="00DA2E88">
        <w:tc>
          <w:tcPr>
            <w:tcW w:w="0" w:type="auto"/>
          </w:tcPr>
          <w:p w14:paraId="0E051DD7" w14:textId="4352744C" w:rsidR="00AC1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Administrador</w:t>
            </w:r>
          </w:p>
        </w:tc>
        <w:tc>
          <w:tcPr>
            <w:tcW w:w="0" w:type="auto"/>
          </w:tcPr>
          <w:p w14:paraId="75566D03" w14:textId="4D3B8216" w:rsidR="00AC183D" w:rsidRPr="00AC183D" w:rsidRDefault="00545956" w:rsidP="00523697">
            <w:pPr>
              <w:pStyle w:val="Instru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Gerente da Locadora</w:t>
            </w:r>
          </w:p>
        </w:tc>
        <w:tc>
          <w:tcPr>
            <w:tcW w:w="0" w:type="auto"/>
          </w:tcPr>
          <w:p w14:paraId="0FA0F6DE" w14:textId="365865B8" w:rsidR="00AC183D" w:rsidRPr="00AC183D" w:rsidRDefault="00545956" w:rsidP="0091283D">
            <w:pPr>
              <w:pStyle w:val="Instruo"/>
              <w:rPr>
                <w:color w:val="000000" w:themeColor="text1"/>
              </w:rPr>
            </w:pPr>
            <w:r w:rsidRPr="00545956">
              <w:rPr>
                <w:color w:val="000000" w:themeColor="text1"/>
              </w:rPr>
              <w:t>Cadastrar filmes no acervo, gerenciar usuários e permissões, gerar relatórios de movimentação e desempenho.</w:t>
            </w:r>
          </w:p>
        </w:tc>
      </w:tr>
    </w:tbl>
    <w:p w14:paraId="71A825E6" w14:textId="77777777" w:rsidR="0037618A" w:rsidRDefault="0037618A" w:rsidP="0037618A">
      <w:pPr>
        <w:rPr>
          <w:lang w:val="pt-PT"/>
        </w:rPr>
      </w:pPr>
    </w:p>
    <w:p w14:paraId="5AC2E0F7" w14:textId="77777777" w:rsidR="00CA1C0D" w:rsidRDefault="00E14F8E">
      <w:pPr>
        <w:pStyle w:val="Ttulo1"/>
        <w:rPr>
          <w:lang w:val="pt-PT"/>
        </w:rPr>
      </w:pPr>
      <w:bookmarkStart w:id="21" w:name="_Toc41559916"/>
      <w:r>
        <w:rPr>
          <w:lang w:val="pt-PT"/>
        </w:rPr>
        <w:t>Restrições Impostas</w:t>
      </w:r>
      <w:bookmarkEnd w:id="21"/>
    </w:p>
    <w:p w14:paraId="50B4852B" w14:textId="1FFC08C1" w:rsidR="00545956" w:rsidRPr="00545956" w:rsidRDefault="00545956" w:rsidP="00545956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bookmarkStart w:id="22" w:name="_Toc41559917"/>
      <w:r w:rsidRPr="00545956">
        <w:rPr>
          <w:rFonts w:ascii="Arial" w:hAnsi="Arial" w:cs="Arial"/>
          <w:sz w:val="20"/>
          <w:szCs w:val="20"/>
        </w:rPr>
        <w:t xml:space="preserve">O sistema deve funcionar exclusivamente como uma aplicação desenvolvida em </w:t>
      </w:r>
      <w:r w:rsidRPr="00545956">
        <w:rPr>
          <w:rStyle w:val="Forte"/>
          <w:rFonts w:ascii="Arial" w:hAnsi="Arial" w:cs="Arial"/>
          <w:sz w:val="20"/>
          <w:szCs w:val="20"/>
        </w:rPr>
        <w:t>Java</w:t>
      </w:r>
      <w:r w:rsidRPr="00545956">
        <w:rPr>
          <w:rFonts w:ascii="Arial" w:hAnsi="Arial" w:cs="Arial"/>
          <w:sz w:val="20"/>
          <w:szCs w:val="20"/>
        </w:rPr>
        <w:t>, instalada localmente nos computadores da locadora.</w:t>
      </w:r>
    </w:p>
    <w:p w14:paraId="3865A813" w14:textId="22E88E8F" w:rsidR="00545956" w:rsidRPr="00545956" w:rsidRDefault="00545956" w:rsidP="00545956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545956">
        <w:rPr>
          <w:rFonts w:ascii="Arial" w:hAnsi="Arial" w:cs="Arial"/>
          <w:sz w:val="20"/>
          <w:szCs w:val="20"/>
        </w:rPr>
        <w:t xml:space="preserve">O sistema deverá ser concluído até </w:t>
      </w:r>
      <w:r w:rsidRPr="00545956">
        <w:rPr>
          <w:rStyle w:val="Forte"/>
          <w:rFonts w:ascii="Arial" w:hAnsi="Arial" w:cs="Arial"/>
          <w:sz w:val="20"/>
          <w:szCs w:val="20"/>
        </w:rPr>
        <w:t>novembro de 2025</w:t>
      </w:r>
      <w:r w:rsidRPr="00545956">
        <w:rPr>
          <w:rFonts w:ascii="Arial" w:hAnsi="Arial" w:cs="Arial"/>
          <w:sz w:val="20"/>
          <w:szCs w:val="20"/>
        </w:rPr>
        <w:t>.</w:t>
      </w:r>
    </w:p>
    <w:p w14:paraId="2EEDB87F" w14:textId="4EB1D180" w:rsidR="00545956" w:rsidRPr="00545956" w:rsidRDefault="00545956" w:rsidP="00545956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545956">
        <w:rPr>
          <w:rFonts w:ascii="Arial" w:hAnsi="Arial" w:cs="Arial"/>
          <w:sz w:val="20"/>
          <w:szCs w:val="20"/>
        </w:rPr>
        <w:t xml:space="preserve">Todos os dados deverão ser armazenados localmente em um banco de dados </w:t>
      </w:r>
      <w:r w:rsidRPr="00545956">
        <w:rPr>
          <w:rStyle w:val="Forte"/>
          <w:rFonts w:ascii="Arial" w:hAnsi="Arial" w:cs="Arial"/>
          <w:sz w:val="20"/>
          <w:szCs w:val="20"/>
        </w:rPr>
        <w:t>relacional</w:t>
      </w:r>
      <w:r w:rsidRPr="00545956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45956">
        <w:rPr>
          <w:rFonts w:ascii="Arial" w:hAnsi="Arial" w:cs="Arial"/>
          <w:sz w:val="20"/>
          <w:szCs w:val="20"/>
        </w:rPr>
        <w:t>SQLite</w:t>
      </w:r>
      <w:proofErr w:type="spellEnd"/>
      <w:r w:rsidRPr="00545956">
        <w:rPr>
          <w:rFonts w:ascii="Arial" w:hAnsi="Arial" w:cs="Arial"/>
          <w:sz w:val="20"/>
          <w:szCs w:val="20"/>
        </w:rPr>
        <w:t>)</w:t>
      </w:r>
    </w:p>
    <w:p w14:paraId="2532B082" w14:textId="77777777" w:rsidR="007B7D37" w:rsidRDefault="007B7D37" w:rsidP="007B7D37">
      <w:pPr>
        <w:pStyle w:val="Ttulo1"/>
        <w:rPr>
          <w:lang w:val="pt-PT"/>
        </w:rPr>
      </w:pPr>
      <w:r>
        <w:rPr>
          <w:lang w:val="pt-PT"/>
        </w:rPr>
        <w:t>Riscos</w:t>
      </w:r>
      <w:bookmarkEnd w:id="22"/>
    </w:p>
    <w:p w14:paraId="1A38428F" w14:textId="1C0605C0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bookmarkStart w:id="23" w:name="_Toc41559918"/>
      <w:r w:rsidRPr="00B73408">
        <w:rPr>
          <w:rFonts w:ascii="Arial" w:hAnsi="Arial" w:cs="Arial"/>
          <w:color w:val="000000" w:themeColor="text1"/>
          <w:sz w:val="20"/>
          <w:szCs w:val="20"/>
        </w:rPr>
        <w:t>Resistência dos funcionários ao uso do novo sistema.</w:t>
      </w:r>
    </w:p>
    <w:p w14:paraId="7B5E21B7" w14:textId="2E175B89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Atrasos na implantação devido à migração de dados do acervo antigo.</w:t>
      </w:r>
    </w:p>
    <w:p w14:paraId="65406B67" w14:textId="511F66DE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Mudanças nos requisitos solicitados pela gerência durante o desenvolvimento.</w:t>
      </w:r>
    </w:p>
    <w:p w14:paraId="73654D6B" w14:textId="3CBA3328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Limitações de infraestrutura da locadora (computadores antigos ou baixa capacidade de armazenamento).</w:t>
      </w:r>
    </w:p>
    <w:p w14:paraId="7262A11D" w14:textId="77777777" w:rsidR="00CA1C0D" w:rsidRDefault="00E14F8E">
      <w:pPr>
        <w:pStyle w:val="Ttulo1"/>
        <w:rPr>
          <w:lang w:val="pt-PT"/>
        </w:rPr>
      </w:pPr>
      <w:r>
        <w:rPr>
          <w:lang w:val="pt-PT"/>
        </w:rPr>
        <w:t>Requisitos de Documentação</w:t>
      </w:r>
      <w:bookmarkEnd w:id="23"/>
    </w:p>
    <w:p w14:paraId="539761FF" w14:textId="5B64E6AC" w:rsidR="00B73408" w:rsidRDefault="00B73408" w:rsidP="00B73408">
      <w:pPr>
        <w:numPr>
          <w:ilvl w:val="0"/>
          <w:numId w:val="28"/>
        </w:numPr>
      </w:pPr>
      <w:r>
        <w:t>Document</w:t>
      </w:r>
      <w:r w:rsidR="00573EA4">
        <w:t>ação de modelagem</w:t>
      </w:r>
      <w:r>
        <w:t>: casos de uso do projeto.</w:t>
      </w:r>
    </w:p>
    <w:p w14:paraId="49C506FE" w14:textId="2D8E27FB" w:rsidR="00AC183D" w:rsidRPr="00AC183D" w:rsidRDefault="00B73408" w:rsidP="00B73408">
      <w:pPr>
        <w:numPr>
          <w:ilvl w:val="0"/>
          <w:numId w:val="28"/>
        </w:numPr>
      </w:pPr>
      <w:r>
        <w:t>Manual do Usuário: instruções para cadastro de clientes, locação, devolução e consulta de histórico.</w:t>
      </w:r>
      <w:r w:rsidRPr="00AC183D">
        <w:t xml:space="preserve"> </w:t>
      </w:r>
    </w:p>
    <w:sectPr w:rsidR="00AC183D" w:rsidRPr="00AC183D" w:rsidSect="00DA2E88">
      <w:headerReference w:type="default" r:id="rId22"/>
      <w:footerReference w:type="default" r:id="rId23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008F3" w14:textId="77777777" w:rsidR="00443F80" w:rsidRDefault="00443F80">
      <w:r>
        <w:separator/>
      </w:r>
    </w:p>
  </w:endnote>
  <w:endnote w:type="continuationSeparator" w:id="0">
    <w:p w14:paraId="2CA31091" w14:textId="77777777" w:rsidR="00443F80" w:rsidRDefault="00443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14:paraId="6DB62037" w14:textId="77777777" w:rsidTr="60E5D4E0">
      <w:trPr>
        <w:trHeight w:val="300"/>
      </w:trPr>
      <w:tc>
        <w:tcPr>
          <w:tcW w:w="3210" w:type="dxa"/>
        </w:tcPr>
        <w:p w14:paraId="0633C21E" w14:textId="79BF0024" w:rsidR="60E5D4E0" w:rsidRDefault="60E5D4E0" w:rsidP="60E5D4E0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2C1E76B8" w14:textId="2A72D311" w:rsidR="60E5D4E0" w:rsidRDefault="60E5D4E0" w:rsidP="60E5D4E0">
          <w:pPr>
            <w:pStyle w:val="Cabealho"/>
          </w:pPr>
        </w:p>
      </w:tc>
      <w:tc>
        <w:tcPr>
          <w:tcW w:w="3210" w:type="dxa"/>
        </w:tcPr>
        <w:p w14:paraId="06233C95" w14:textId="061E95CD" w:rsidR="60E5D4E0" w:rsidRDefault="60E5D4E0" w:rsidP="60E5D4E0">
          <w:pPr>
            <w:pStyle w:val="Cabealho"/>
            <w:ind w:right="-115"/>
            <w:jc w:val="right"/>
          </w:pPr>
        </w:p>
      </w:tc>
    </w:tr>
  </w:tbl>
  <w:p w14:paraId="7C6FC404" w14:textId="64AA59C1" w:rsidR="60E5D4E0" w:rsidRDefault="60E5D4E0" w:rsidP="60E5D4E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14:paraId="2B0129BE" w14:textId="77777777" w:rsidTr="60E5D4E0">
      <w:trPr>
        <w:trHeight w:val="300"/>
      </w:trPr>
      <w:tc>
        <w:tcPr>
          <w:tcW w:w="3210" w:type="dxa"/>
        </w:tcPr>
        <w:p w14:paraId="4ED4F1EB" w14:textId="6260500F" w:rsidR="60E5D4E0" w:rsidRDefault="60E5D4E0" w:rsidP="60E5D4E0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137DFFF2" w14:textId="669CB4F8" w:rsidR="60E5D4E0" w:rsidRDefault="60E5D4E0" w:rsidP="60E5D4E0">
          <w:pPr>
            <w:pStyle w:val="Cabealho"/>
          </w:pPr>
        </w:p>
      </w:tc>
      <w:tc>
        <w:tcPr>
          <w:tcW w:w="3210" w:type="dxa"/>
        </w:tcPr>
        <w:p w14:paraId="3A811A6B" w14:textId="0CAC00BF" w:rsidR="60E5D4E0" w:rsidRDefault="60E5D4E0" w:rsidP="60E5D4E0">
          <w:pPr>
            <w:pStyle w:val="Cabealho"/>
            <w:ind w:right="-115"/>
            <w:jc w:val="right"/>
          </w:pPr>
        </w:p>
      </w:tc>
    </w:tr>
  </w:tbl>
  <w:p w14:paraId="51441D30" w14:textId="3F845D4A" w:rsidR="60E5D4E0" w:rsidRDefault="60E5D4E0" w:rsidP="60E5D4E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045"/>
      <w:gridCol w:w="5045"/>
      <w:gridCol w:w="5045"/>
    </w:tblGrid>
    <w:tr w:rsidR="60E5D4E0" w14:paraId="1199EE47" w14:textId="77777777" w:rsidTr="60E5D4E0">
      <w:trPr>
        <w:trHeight w:val="300"/>
      </w:trPr>
      <w:tc>
        <w:tcPr>
          <w:tcW w:w="5045" w:type="dxa"/>
        </w:tcPr>
        <w:p w14:paraId="1CB7FA00" w14:textId="2E5FE847" w:rsidR="60E5D4E0" w:rsidRDefault="60E5D4E0" w:rsidP="60E5D4E0">
          <w:pPr>
            <w:pStyle w:val="Cabealho"/>
            <w:ind w:left="-115"/>
            <w:jc w:val="left"/>
          </w:pPr>
        </w:p>
      </w:tc>
      <w:tc>
        <w:tcPr>
          <w:tcW w:w="5045" w:type="dxa"/>
        </w:tcPr>
        <w:p w14:paraId="768F78F7" w14:textId="4A62DF3F" w:rsidR="60E5D4E0" w:rsidRDefault="60E5D4E0" w:rsidP="60E5D4E0">
          <w:pPr>
            <w:pStyle w:val="Cabealho"/>
          </w:pPr>
        </w:p>
      </w:tc>
      <w:tc>
        <w:tcPr>
          <w:tcW w:w="5045" w:type="dxa"/>
        </w:tcPr>
        <w:p w14:paraId="0ADA64B9" w14:textId="44A76CA6" w:rsidR="60E5D4E0" w:rsidRDefault="60E5D4E0" w:rsidP="60E5D4E0">
          <w:pPr>
            <w:pStyle w:val="Cabealho"/>
            <w:ind w:right="-115"/>
            <w:jc w:val="right"/>
          </w:pPr>
        </w:p>
      </w:tc>
    </w:tr>
  </w:tbl>
  <w:p w14:paraId="158077D6" w14:textId="3016C340" w:rsidR="60E5D4E0" w:rsidRDefault="60E5D4E0" w:rsidP="60E5D4E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14:paraId="7E2D5D11" w14:textId="77777777" w:rsidTr="60E5D4E0">
      <w:trPr>
        <w:trHeight w:val="300"/>
      </w:trPr>
      <w:tc>
        <w:tcPr>
          <w:tcW w:w="3210" w:type="dxa"/>
        </w:tcPr>
        <w:p w14:paraId="5CE7DBC9" w14:textId="188E936A" w:rsidR="60E5D4E0" w:rsidRDefault="60E5D4E0" w:rsidP="60E5D4E0">
          <w:pPr>
            <w:pStyle w:val="Cabealho"/>
            <w:ind w:left="-115"/>
            <w:jc w:val="left"/>
          </w:pPr>
          <w:r>
            <w:t>Locadora de filmes e serie</w:t>
          </w:r>
          <w:r w:rsidRPr="60E5D4E0">
            <w:rPr>
              <w:rStyle w:val="Forte"/>
            </w:rPr>
            <w:t>(LFS)</w:t>
          </w:r>
        </w:p>
      </w:tc>
      <w:tc>
        <w:tcPr>
          <w:tcW w:w="3210" w:type="dxa"/>
        </w:tcPr>
        <w:p w14:paraId="30CF71A9" w14:textId="7532233A" w:rsidR="60E5D4E0" w:rsidRDefault="60E5D4E0" w:rsidP="60E5D4E0">
          <w:pPr>
            <w:pStyle w:val="Cabealho"/>
          </w:pPr>
          <w:r>
            <w:t>Versão 1.3</w:t>
          </w:r>
        </w:p>
      </w:tc>
      <w:tc>
        <w:tcPr>
          <w:tcW w:w="3210" w:type="dxa"/>
        </w:tcPr>
        <w:p w14:paraId="304CAA1A" w14:textId="5266306F" w:rsidR="60E5D4E0" w:rsidRDefault="60E5D4E0" w:rsidP="60E5D4E0">
          <w:pPr>
            <w:pStyle w:val="Cabealho"/>
            <w:ind w:right="-115"/>
            <w:jc w:val="right"/>
          </w:pPr>
          <w:r>
            <w:t>Pagina 1-7</w:t>
          </w:r>
        </w:p>
      </w:tc>
    </w:tr>
  </w:tbl>
  <w:p w14:paraId="0C8CAE0A" w14:textId="1FBDB4DD" w:rsidR="60E5D4E0" w:rsidRDefault="60E5D4E0" w:rsidP="60E5D4E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459AAA" w14:textId="77777777" w:rsidR="00443F80" w:rsidRDefault="00443F80">
      <w:r>
        <w:separator/>
      </w:r>
    </w:p>
  </w:footnote>
  <w:footnote w:type="continuationSeparator" w:id="0">
    <w:p w14:paraId="2F0435DF" w14:textId="77777777" w:rsidR="00443F80" w:rsidRDefault="00443F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14:paraId="691202F2" w14:textId="77777777" w:rsidTr="60E5D4E0">
      <w:trPr>
        <w:trHeight w:val="300"/>
      </w:trPr>
      <w:tc>
        <w:tcPr>
          <w:tcW w:w="3210" w:type="dxa"/>
        </w:tcPr>
        <w:p w14:paraId="177A91AB" w14:textId="207731BC" w:rsidR="60E5D4E0" w:rsidRDefault="60E5D4E0" w:rsidP="60E5D4E0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5C144D90" w14:textId="762B4B3C" w:rsidR="60E5D4E0" w:rsidRDefault="60E5D4E0" w:rsidP="60E5D4E0">
          <w:pPr>
            <w:pStyle w:val="Cabealho"/>
          </w:pPr>
        </w:p>
      </w:tc>
      <w:tc>
        <w:tcPr>
          <w:tcW w:w="3210" w:type="dxa"/>
        </w:tcPr>
        <w:p w14:paraId="7F49848A" w14:textId="61B1AEA5" w:rsidR="60E5D4E0" w:rsidRDefault="60E5D4E0" w:rsidP="60E5D4E0">
          <w:pPr>
            <w:pStyle w:val="Cabealho"/>
            <w:ind w:right="-115"/>
            <w:jc w:val="right"/>
          </w:pPr>
        </w:p>
      </w:tc>
    </w:tr>
  </w:tbl>
  <w:p w14:paraId="196B3CA5" w14:textId="678E87A9" w:rsidR="60E5D4E0" w:rsidRDefault="60E5D4E0" w:rsidP="60E5D4E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6A25C4" w14:paraId="1B7940F7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45023788" w14:textId="77777777" w:rsidR="006A25C4" w:rsidRDefault="006A25C4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01192FA8" w14:textId="77777777" w:rsidR="006A25C4" w:rsidRDefault="006A25C4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14:paraId="3E45EBF1" w14:textId="77777777" w:rsidR="006A25C4" w:rsidRDefault="006A25C4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6B3BCCE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pt;height:36pt">
                <v:imagedata r:id="rId1" o:title=""/>
              </v:shape>
              <o:OLEObject Type="Embed" ProgID="Word.Picture.8" ShapeID="_x0000_i1025" DrawAspect="Content" ObjectID="_1823322683" r:id="rId2"/>
            </w:object>
          </w:r>
        </w:p>
      </w:tc>
    </w:tr>
  </w:tbl>
  <w:p w14:paraId="15BDFC74" w14:textId="77777777" w:rsidR="006A25C4" w:rsidRDefault="006A25C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14:paraId="789BEA55" w14:textId="77777777" w:rsidTr="60E5D4E0">
      <w:trPr>
        <w:trHeight w:val="300"/>
      </w:trPr>
      <w:tc>
        <w:tcPr>
          <w:tcW w:w="3210" w:type="dxa"/>
        </w:tcPr>
        <w:p w14:paraId="0FF53D13" w14:textId="3D32B695" w:rsidR="60E5D4E0" w:rsidRDefault="60E5D4E0" w:rsidP="60E5D4E0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234D47B2" w14:textId="1FBE52F7" w:rsidR="60E5D4E0" w:rsidRDefault="60E5D4E0" w:rsidP="60E5D4E0">
          <w:pPr>
            <w:pStyle w:val="Cabealho"/>
          </w:pPr>
        </w:p>
      </w:tc>
      <w:tc>
        <w:tcPr>
          <w:tcW w:w="3210" w:type="dxa"/>
        </w:tcPr>
        <w:p w14:paraId="3B1B6FCD" w14:textId="1B54B1C6" w:rsidR="60E5D4E0" w:rsidRDefault="60E5D4E0" w:rsidP="60E5D4E0">
          <w:pPr>
            <w:pStyle w:val="Cabealho"/>
            <w:ind w:right="-115"/>
            <w:jc w:val="right"/>
          </w:pPr>
        </w:p>
      </w:tc>
    </w:tr>
  </w:tbl>
  <w:p w14:paraId="65ED5EEB" w14:textId="76364530" w:rsidR="60E5D4E0" w:rsidRDefault="60E5D4E0" w:rsidP="60E5D4E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152A9F" w14:paraId="33338AD1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584428C9" w14:textId="77777777" w:rsidR="00152A9F" w:rsidRDefault="00152A9F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9DD89A0" w14:textId="77777777" w:rsidR="00152A9F" w:rsidRDefault="00152A9F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14:paraId="52F59A76" w14:textId="77777777" w:rsidR="00152A9F" w:rsidRDefault="00152A9F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70307F6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4.5pt;height:36pt">
                <v:imagedata r:id="rId1" o:title=""/>
              </v:shape>
              <o:OLEObject Type="Embed" ProgID="Word.Picture.8" ShapeID="_x0000_i1026" DrawAspect="Content" ObjectID="_1823322684" r:id="rId2"/>
            </w:object>
          </w:r>
        </w:p>
      </w:tc>
    </w:tr>
  </w:tbl>
  <w:p w14:paraId="5B61479F" w14:textId="77777777" w:rsidR="00152A9F" w:rsidRDefault="00152A9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045"/>
      <w:gridCol w:w="5045"/>
      <w:gridCol w:w="5045"/>
    </w:tblGrid>
    <w:tr w:rsidR="60E5D4E0" w14:paraId="212D63A2" w14:textId="77777777" w:rsidTr="60E5D4E0">
      <w:trPr>
        <w:trHeight w:val="300"/>
      </w:trPr>
      <w:tc>
        <w:tcPr>
          <w:tcW w:w="5045" w:type="dxa"/>
        </w:tcPr>
        <w:p w14:paraId="6B63DC6D" w14:textId="4DA4F610" w:rsidR="60E5D4E0" w:rsidRDefault="60E5D4E0" w:rsidP="60E5D4E0">
          <w:pPr>
            <w:pStyle w:val="Cabealho"/>
            <w:ind w:left="-115"/>
            <w:jc w:val="left"/>
          </w:pPr>
        </w:p>
      </w:tc>
      <w:tc>
        <w:tcPr>
          <w:tcW w:w="5045" w:type="dxa"/>
        </w:tcPr>
        <w:p w14:paraId="04DEBB23" w14:textId="019FB0BB" w:rsidR="60E5D4E0" w:rsidRDefault="60E5D4E0" w:rsidP="60E5D4E0">
          <w:pPr>
            <w:pStyle w:val="Cabealho"/>
          </w:pPr>
        </w:p>
      </w:tc>
      <w:tc>
        <w:tcPr>
          <w:tcW w:w="5045" w:type="dxa"/>
        </w:tcPr>
        <w:p w14:paraId="0AF1B209" w14:textId="61285DC8" w:rsidR="60E5D4E0" w:rsidRDefault="60E5D4E0" w:rsidP="60E5D4E0">
          <w:pPr>
            <w:pStyle w:val="Cabealho"/>
            <w:ind w:right="-115"/>
            <w:jc w:val="right"/>
          </w:pPr>
        </w:p>
      </w:tc>
    </w:tr>
  </w:tbl>
  <w:p w14:paraId="5218CE8B" w14:textId="1B0B6D80" w:rsidR="60E5D4E0" w:rsidRDefault="60E5D4E0" w:rsidP="60E5D4E0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DA2E88" w14:paraId="51D10E90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64743A08" w14:textId="77777777" w:rsidR="00DA2E88" w:rsidRDefault="00DA2E88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59E32A95" w14:textId="77777777" w:rsidR="00DA2E88" w:rsidRDefault="00DA2E88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14:paraId="7AE5829F" w14:textId="77777777" w:rsidR="00DA2E88" w:rsidRDefault="00DA2E88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0F936E6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64.5pt;height:36pt">
                <v:imagedata r:id="rId1" o:title=""/>
              </v:shape>
              <o:OLEObject Type="Embed" ProgID="Word.Picture.8" ShapeID="_x0000_i1027" DrawAspect="Content" ObjectID="_1823322685" r:id="rId2"/>
            </w:object>
          </w:r>
        </w:p>
      </w:tc>
    </w:tr>
  </w:tbl>
  <w:p w14:paraId="5C288D71" w14:textId="77777777" w:rsidR="00DA2E88" w:rsidRDefault="00DA2E88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CA1C0D" w14:paraId="1D34C86C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73B9A097" w14:textId="1DEECCE4" w:rsidR="00CA1C0D" w:rsidRDefault="00CA1C0D">
          <w:pPr>
            <w:jc w:val="center"/>
            <w:rPr>
              <w:b/>
              <w:bCs/>
              <w:lang w:val="pt-PT"/>
            </w:rPr>
          </w:pPr>
        </w:p>
      </w:tc>
      <w:sdt>
        <w:sdtPr>
          <w:rPr>
            <w:bCs/>
            <w:lang w:val="pt-PT"/>
          </w:rPr>
          <w:alias w:val="Título"/>
          <w:tag w:val=""/>
          <w:id w:val="1350989896"/>
          <w:placeholder>
            <w:docPart w:val="2DA6391D492D4B8A9CFD4C82A1F0890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14:paraId="3352C554" w14:textId="77777777" w:rsidR="00CA1C0D" w:rsidRPr="00CF37F6" w:rsidRDefault="006A25C4">
              <w:pPr>
                <w:jc w:val="center"/>
                <w:rPr>
                  <w:b/>
                  <w:bCs/>
                  <w:sz w:val="24"/>
                  <w:lang w:val="pt-PT"/>
                </w:rPr>
              </w:pPr>
              <w:r>
                <w:rPr>
                  <w:bCs/>
                  <w:lang w:val="pt-PT"/>
                </w:rPr>
                <w:t>Visão</w:t>
              </w:r>
            </w:p>
          </w:tc>
        </w:sdtContent>
      </w:sdt>
      <w:tc>
        <w:tcPr>
          <w:tcW w:w="1440" w:type="dxa"/>
          <w:vAlign w:val="center"/>
        </w:tcPr>
        <w:p w14:paraId="096906C1" w14:textId="77777777" w:rsidR="00CA1C0D" w:rsidRDefault="00CA1C0D">
          <w:pPr>
            <w:rPr>
              <w:b/>
            </w:rPr>
          </w:pPr>
        </w:p>
      </w:tc>
    </w:tr>
  </w:tbl>
  <w:p w14:paraId="0CF99474" w14:textId="77777777" w:rsidR="00CA1C0D" w:rsidRDefault="00CA1C0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E22D3"/>
    <w:multiLevelType w:val="hybridMultilevel"/>
    <w:tmpl w:val="AA307DF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4327CB"/>
    <w:multiLevelType w:val="multilevel"/>
    <w:tmpl w:val="8970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B7AF5"/>
    <w:multiLevelType w:val="multilevel"/>
    <w:tmpl w:val="9680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26CD4"/>
    <w:multiLevelType w:val="hybridMultilevel"/>
    <w:tmpl w:val="80687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B6E15"/>
    <w:multiLevelType w:val="hybridMultilevel"/>
    <w:tmpl w:val="E2C090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C1FA0"/>
    <w:multiLevelType w:val="multilevel"/>
    <w:tmpl w:val="E57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15BB4"/>
    <w:multiLevelType w:val="hybridMultilevel"/>
    <w:tmpl w:val="A8345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800A1"/>
    <w:multiLevelType w:val="hybridMultilevel"/>
    <w:tmpl w:val="BD5AAE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8492D"/>
    <w:multiLevelType w:val="hybridMultilevel"/>
    <w:tmpl w:val="AA5047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A87B86"/>
    <w:multiLevelType w:val="multilevel"/>
    <w:tmpl w:val="4D4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21441E"/>
    <w:multiLevelType w:val="hybridMultilevel"/>
    <w:tmpl w:val="607E467E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C635906"/>
    <w:multiLevelType w:val="hybridMultilevel"/>
    <w:tmpl w:val="98044F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3037C9"/>
    <w:multiLevelType w:val="hybridMultilevel"/>
    <w:tmpl w:val="A45E2C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9150F"/>
    <w:multiLevelType w:val="hybridMultilevel"/>
    <w:tmpl w:val="2144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EA09FD"/>
    <w:multiLevelType w:val="multilevel"/>
    <w:tmpl w:val="B0E2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A42EB3"/>
    <w:multiLevelType w:val="multilevel"/>
    <w:tmpl w:val="9440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E42582"/>
    <w:multiLevelType w:val="hybridMultilevel"/>
    <w:tmpl w:val="5D2017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FF71FA"/>
    <w:multiLevelType w:val="hybridMultilevel"/>
    <w:tmpl w:val="B59255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8168B2"/>
    <w:multiLevelType w:val="hybridMultilevel"/>
    <w:tmpl w:val="90187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D2393C"/>
    <w:multiLevelType w:val="hybridMultilevel"/>
    <w:tmpl w:val="F7EA804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3F37BFE"/>
    <w:multiLevelType w:val="hybridMultilevel"/>
    <w:tmpl w:val="FA704D92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D01DE"/>
    <w:multiLevelType w:val="hybridMultilevel"/>
    <w:tmpl w:val="AA50471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75133A1"/>
    <w:multiLevelType w:val="multilevel"/>
    <w:tmpl w:val="65BC53E8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23" w15:restartNumberingAfterBreak="0">
    <w:nsid w:val="79C71D63"/>
    <w:multiLevelType w:val="multilevel"/>
    <w:tmpl w:val="2C062F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725FC3"/>
    <w:multiLevelType w:val="hybridMultilevel"/>
    <w:tmpl w:val="2BB0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10"/>
  </w:num>
  <w:num w:numId="7">
    <w:abstractNumId w:val="6"/>
  </w:num>
  <w:num w:numId="8">
    <w:abstractNumId w:val="13"/>
  </w:num>
  <w:num w:numId="9">
    <w:abstractNumId w:val="21"/>
  </w:num>
  <w:num w:numId="10">
    <w:abstractNumId w:val="19"/>
  </w:num>
  <w:num w:numId="11">
    <w:abstractNumId w:val="15"/>
  </w:num>
  <w:num w:numId="12">
    <w:abstractNumId w:val="2"/>
  </w:num>
  <w:num w:numId="13">
    <w:abstractNumId w:val="0"/>
  </w:num>
  <w:num w:numId="14">
    <w:abstractNumId w:val="8"/>
  </w:num>
  <w:num w:numId="15">
    <w:abstractNumId w:val="9"/>
  </w:num>
  <w:num w:numId="16">
    <w:abstractNumId w:val="11"/>
  </w:num>
  <w:num w:numId="17">
    <w:abstractNumId w:val="5"/>
  </w:num>
  <w:num w:numId="18">
    <w:abstractNumId w:val="12"/>
  </w:num>
  <w:num w:numId="19">
    <w:abstractNumId w:val="14"/>
  </w:num>
  <w:num w:numId="20">
    <w:abstractNumId w:val="17"/>
  </w:num>
  <w:num w:numId="21">
    <w:abstractNumId w:val="24"/>
  </w:num>
  <w:num w:numId="22">
    <w:abstractNumId w:val="4"/>
  </w:num>
  <w:num w:numId="23">
    <w:abstractNumId w:val="1"/>
  </w:num>
  <w:num w:numId="24">
    <w:abstractNumId w:val="7"/>
  </w:num>
  <w:num w:numId="25">
    <w:abstractNumId w:val="3"/>
  </w:num>
  <w:num w:numId="26">
    <w:abstractNumId w:val="18"/>
  </w:num>
  <w:num w:numId="27">
    <w:abstractNumId w:val="16"/>
  </w:num>
  <w:num w:numId="28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349"/>
    <w:rsid w:val="000159DC"/>
    <w:rsid w:val="00025474"/>
    <w:rsid w:val="0002636E"/>
    <w:rsid w:val="00034776"/>
    <w:rsid w:val="000568CE"/>
    <w:rsid w:val="0006541F"/>
    <w:rsid w:val="000A58BE"/>
    <w:rsid w:val="000B1595"/>
    <w:rsid w:val="000B65A4"/>
    <w:rsid w:val="000E5CBC"/>
    <w:rsid w:val="001006F0"/>
    <w:rsid w:val="00101781"/>
    <w:rsid w:val="001314C0"/>
    <w:rsid w:val="0013302C"/>
    <w:rsid w:val="00134755"/>
    <w:rsid w:val="00134A32"/>
    <w:rsid w:val="00152A9F"/>
    <w:rsid w:val="00156BB7"/>
    <w:rsid w:val="00164C28"/>
    <w:rsid w:val="00170C62"/>
    <w:rsid w:val="001775DB"/>
    <w:rsid w:val="00184C3A"/>
    <w:rsid w:val="00192DDA"/>
    <w:rsid w:val="00195780"/>
    <w:rsid w:val="0019608B"/>
    <w:rsid w:val="001D04FB"/>
    <w:rsid w:val="001F4454"/>
    <w:rsid w:val="001F7C4D"/>
    <w:rsid w:val="0020544C"/>
    <w:rsid w:val="00206602"/>
    <w:rsid w:val="00224218"/>
    <w:rsid w:val="002545BD"/>
    <w:rsid w:val="00271A9A"/>
    <w:rsid w:val="00280DC8"/>
    <w:rsid w:val="00281B62"/>
    <w:rsid w:val="002C1428"/>
    <w:rsid w:val="002C4CB3"/>
    <w:rsid w:val="002E21AE"/>
    <w:rsid w:val="003367A0"/>
    <w:rsid w:val="00371EB7"/>
    <w:rsid w:val="0037618A"/>
    <w:rsid w:val="00382C28"/>
    <w:rsid w:val="00396FEE"/>
    <w:rsid w:val="003A4A3C"/>
    <w:rsid w:val="003C5472"/>
    <w:rsid w:val="003D28E2"/>
    <w:rsid w:val="003F78CC"/>
    <w:rsid w:val="00412ACF"/>
    <w:rsid w:val="00424835"/>
    <w:rsid w:val="004262DA"/>
    <w:rsid w:val="00443F80"/>
    <w:rsid w:val="004725AE"/>
    <w:rsid w:val="004728B4"/>
    <w:rsid w:val="00480DDC"/>
    <w:rsid w:val="00491DDE"/>
    <w:rsid w:val="004C386F"/>
    <w:rsid w:val="004D6B26"/>
    <w:rsid w:val="004F797F"/>
    <w:rsid w:val="00521020"/>
    <w:rsid w:val="00521DE9"/>
    <w:rsid w:val="0054001E"/>
    <w:rsid w:val="00545956"/>
    <w:rsid w:val="00572868"/>
    <w:rsid w:val="00573EA4"/>
    <w:rsid w:val="00577A27"/>
    <w:rsid w:val="00591727"/>
    <w:rsid w:val="005E42C4"/>
    <w:rsid w:val="00602E0A"/>
    <w:rsid w:val="00610E1D"/>
    <w:rsid w:val="00613676"/>
    <w:rsid w:val="00632E17"/>
    <w:rsid w:val="006A25C4"/>
    <w:rsid w:val="006B467F"/>
    <w:rsid w:val="006B6DDC"/>
    <w:rsid w:val="006C1E6E"/>
    <w:rsid w:val="006F3CDE"/>
    <w:rsid w:val="00706369"/>
    <w:rsid w:val="00721E27"/>
    <w:rsid w:val="0072744E"/>
    <w:rsid w:val="00746907"/>
    <w:rsid w:val="00754E2E"/>
    <w:rsid w:val="007552CD"/>
    <w:rsid w:val="007612B3"/>
    <w:rsid w:val="007B7D37"/>
    <w:rsid w:val="0081529E"/>
    <w:rsid w:val="008176FC"/>
    <w:rsid w:val="008535C4"/>
    <w:rsid w:val="008601CF"/>
    <w:rsid w:val="00866C43"/>
    <w:rsid w:val="00866F97"/>
    <w:rsid w:val="00873211"/>
    <w:rsid w:val="008E2912"/>
    <w:rsid w:val="008F4B1B"/>
    <w:rsid w:val="008F5C6A"/>
    <w:rsid w:val="00906BF1"/>
    <w:rsid w:val="0091283D"/>
    <w:rsid w:val="0091786A"/>
    <w:rsid w:val="0095017F"/>
    <w:rsid w:val="00970EC6"/>
    <w:rsid w:val="0099317F"/>
    <w:rsid w:val="009B1EEF"/>
    <w:rsid w:val="009D378B"/>
    <w:rsid w:val="00A00136"/>
    <w:rsid w:val="00A17A8E"/>
    <w:rsid w:val="00A32954"/>
    <w:rsid w:val="00A37E2B"/>
    <w:rsid w:val="00A40A69"/>
    <w:rsid w:val="00A54580"/>
    <w:rsid w:val="00A56BE7"/>
    <w:rsid w:val="00A572D2"/>
    <w:rsid w:val="00A719D4"/>
    <w:rsid w:val="00AC183D"/>
    <w:rsid w:val="00B13848"/>
    <w:rsid w:val="00B300EC"/>
    <w:rsid w:val="00B31999"/>
    <w:rsid w:val="00B3557E"/>
    <w:rsid w:val="00B562B3"/>
    <w:rsid w:val="00B60DF4"/>
    <w:rsid w:val="00B62AA1"/>
    <w:rsid w:val="00B73408"/>
    <w:rsid w:val="00B940E5"/>
    <w:rsid w:val="00BA55D0"/>
    <w:rsid w:val="00BB7C2C"/>
    <w:rsid w:val="00BD3D76"/>
    <w:rsid w:val="00BD4D84"/>
    <w:rsid w:val="00BF0349"/>
    <w:rsid w:val="00C062D5"/>
    <w:rsid w:val="00C129C2"/>
    <w:rsid w:val="00C15732"/>
    <w:rsid w:val="00C22D9B"/>
    <w:rsid w:val="00C27650"/>
    <w:rsid w:val="00C357FE"/>
    <w:rsid w:val="00C57F62"/>
    <w:rsid w:val="00CA1C0D"/>
    <w:rsid w:val="00CA25BD"/>
    <w:rsid w:val="00CF37F6"/>
    <w:rsid w:val="00D3175B"/>
    <w:rsid w:val="00D675CB"/>
    <w:rsid w:val="00D77A69"/>
    <w:rsid w:val="00D82CF1"/>
    <w:rsid w:val="00DA18D1"/>
    <w:rsid w:val="00DA2E88"/>
    <w:rsid w:val="00DA3099"/>
    <w:rsid w:val="00DA7289"/>
    <w:rsid w:val="00DE041A"/>
    <w:rsid w:val="00E0610F"/>
    <w:rsid w:val="00E12EA7"/>
    <w:rsid w:val="00E14F8E"/>
    <w:rsid w:val="00E26429"/>
    <w:rsid w:val="00E3366B"/>
    <w:rsid w:val="00E37A72"/>
    <w:rsid w:val="00E40350"/>
    <w:rsid w:val="00E527AA"/>
    <w:rsid w:val="00E72350"/>
    <w:rsid w:val="00E75ACD"/>
    <w:rsid w:val="00EA286C"/>
    <w:rsid w:val="00EB261B"/>
    <w:rsid w:val="00EB6C26"/>
    <w:rsid w:val="00EC1921"/>
    <w:rsid w:val="00EE12F5"/>
    <w:rsid w:val="00EF3596"/>
    <w:rsid w:val="00F1728E"/>
    <w:rsid w:val="00F17D38"/>
    <w:rsid w:val="00F2279B"/>
    <w:rsid w:val="00F22AD8"/>
    <w:rsid w:val="00F90E13"/>
    <w:rsid w:val="00FA1110"/>
    <w:rsid w:val="00FB2A79"/>
    <w:rsid w:val="00FC5E20"/>
    <w:rsid w:val="00FE466A"/>
    <w:rsid w:val="01F647FB"/>
    <w:rsid w:val="04887DF7"/>
    <w:rsid w:val="0839857D"/>
    <w:rsid w:val="0FE8049D"/>
    <w:rsid w:val="2056556C"/>
    <w:rsid w:val="213C99EB"/>
    <w:rsid w:val="3C7AB8BD"/>
    <w:rsid w:val="3FE13DD0"/>
    <w:rsid w:val="43E485C1"/>
    <w:rsid w:val="482D9677"/>
    <w:rsid w:val="509AAB81"/>
    <w:rsid w:val="580309F4"/>
    <w:rsid w:val="60E5D4E0"/>
    <w:rsid w:val="63207CAB"/>
    <w:rsid w:val="6975D7BC"/>
    <w:rsid w:val="6B46157C"/>
    <w:rsid w:val="7E8FE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ECEBAB"/>
  <w15:docId w15:val="{ED928BF2-9399-42A2-A80C-518D5351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4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5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6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customStyle="1" w:styleId="BodyText">
    <w:name w:val="BodyText"/>
    <w:basedOn w:val="Normal"/>
    <w:pPr>
      <w:spacing w:before="40" w:after="60"/>
    </w:pPr>
    <w:rPr>
      <w:color w:val="auto"/>
    </w:rPr>
  </w:style>
  <w:style w:type="character" w:styleId="Refdecomentrio">
    <w:name w:val="annotation reference"/>
    <w:basedOn w:val="Fontepargpadro"/>
    <w:semiHidden/>
    <w:rPr>
      <w:sz w:val="16"/>
      <w:szCs w:val="16"/>
    </w:rPr>
  </w:style>
  <w:style w:type="paragraph" w:styleId="Textodecomentrio">
    <w:name w:val="annotation text"/>
    <w:basedOn w:val="Normal"/>
    <w:semiHidden/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after="120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paragraph" w:styleId="Corpodetexto">
    <w:name w:val="Body Text"/>
    <w:basedOn w:val="Normal"/>
    <w:semiHidden/>
    <w:pPr>
      <w:jc w:val="left"/>
    </w:pPr>
    <w:rPr>
      <w:lang w:val="pt-PT"/>
    </w:rPr>
  </w:style>
  <w:style w:type="character" w:styleId="TextodoEspaoReservado">
    <w:name w:val="Placeholder Text"/>
    <w:basedOn w:val="Fontepargpadro"/>
    <w:uiPriority w:val="99"/>
    <w:semiHidden/>
    <w:rsid w:val="006A25C4"/>
    <w:rPr>
      <w:color w:val="808080"/>
    </w:rPr>
  </w:style>
  <w:style w:type="character" w:customStyle="1" w:styleId="RodapChar">
    <w:name w:val="Rodapé Char"/>
    <w:basedOn w:val="Fontepargpadro"/>
    <w:link w:val="Rodap"/>
    <w:semiHidden/>
    <w:rsid w:val="006A25C4"/>
    <w:rPr>
      <w:rFonts w:ascii="Arial" w:hAnsi="Arial" w:cs="Arial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2D9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2D9B"/>
    <w:rPr>
      <w:rFonts w:ascii="Tahoma" w:hAnsi="Tahoma" w:cs="Tahoma"/>
      <w:color w:val="000000"/>
      <w:sz w:val="16"/>
      <w:szCs w:val="16"/>
    </w:rPr>
  </w:style>
  <w:style w:type="table" w:styleId="Tabelacomgrade">
    <w:name w:val="Table Grid"/>
    <w:basedOn w:val="Tabelanormal"/>
    <w:uiPriority w:val="39"/>
    <w:rsid w:val="00184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054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21E27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fadeinm1hgl8">
    <w:name w:val="_fadein_m1hgl_8"/>
    <w:basedOn w:val="Fontepargpadro"/>
    <w:rsid w:val="00721E27"/>
  </w:style>
  <w:style w:type="character" w:styleId="Forte">
    <w:name w:val="Strong"/>
    <w:basedOn w:val="Fontepargpadro"/>
    <w:uiPriority w:val="22"/>
    <w:qFormat/>
    <w:rsid w:val="00A32954"/>
    <w:rPr>
      <w:b/>
      <w:b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C1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spring.io/spring-boot/docs/current/reference/html/?utm_source=chatgpt.com" TargetMode="External"/><Relationship Id="rId18" Type="http://schemas.openxmlformats.org/officeDocument/2006/relationships/header" Target="header4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yperlink" Target="https://www.sqlite.org/docs.html?utm_source=chatgpt.com" TargetMode="External"/><Relationship Id="rId17" Type="http://schemas.openxmlformats.org/officeDocument/2006/relationships/footer" Target="footer2.xm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spring.io/spring-data/jpa/docs/current/reference/html/?utm_source=chatgpt.com" TargetMode="External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ibernate.org/orm/documentation/?utm_source=chatgpt.com" TargetMode="External"/><Relationship Id="rId22" Type="http://schemas.openxmlformats.org/officeDocument/2006/relationships/header" Target="header7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Desktop\Template%20-%20Vis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A6391D492D4B8A9CFD4C82A1F089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7A0DA3-F57D-4415-8919-CB1EB14AFB5A}"/>
      </w:docPartPr>
      <w:docPartBody>
        <w:p w:rsidR="000B4C5E" w:rsidRDefault="0006375A">
          <w:pPr>
            <w:pStyle w:val="2DA6391D492D4B8A9CFD4C82A1F08906"/>
          </w:pPr>
          <w:r w:rsidRPr="003D2951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8C"/>
    <w:rsid w:val="00005B0C"/>
    <w:rsid w:val="00016448"/>
    <w:rsid w:val="0002636E"/>
    <w:rsid w:val="0006375A"/>
    <w:rsid w:val="000A40A8"/>
    <w:rsid w:val="000B4C5E"/>
    <w:rsid w:val="001A3A1A"/>
    <w:rsid w:val="001A4C73"/>
    <w:rsid w:val="001D04FB"/>
    <w:rsid w:val="001F4454"/>
    <w:rsid w:val="002545BD"/>
    <w:rsid w:val="003175E8"/>
    <w:rsid w:val="003A4A3C"/>
    <w:rsid w:val="004C386F"/>
    <w:rsid w:val="004F797F"/>
    <w:rsid w:val="0057611F"/>
    <w:rsid w:val="00577C69"/>
    <w:rsid w:val="00602E0A"/>
    <w:rsid w:val="00610E1D"/>
    <w:rsid w:val="00685CB8"/>
    <w:rsid w:val="0072744E"/>
    <w:rsid w:val="007F23A3"/>
    <w:rsid w:val="00856841"/>
    <w:rsid w:val="00945552"/>
    <w:rsid w:val="00A56BE7"/>
    <w:rsid w:val="00DD2F82"/>
    <w:rsid w:val="00E93DCE"/>
    <w:rsid w:val="00EA286C"/>
    <w:rsid w:val="00EB5DFA"/>
    <w:rsid w:val="00EC1921"/>
    <w:rsid w:val="00EF671E"/>
    <w:rsid w:val="00F3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2DA6391D492D4B8A9CFD4C82A1F08906">
    <w:name w:val="2DA6391D492D4B8A9CFD4C82A1F08906"/>
  </w:style>
  <w:style w:type="paragraph" w:customStyle="1" w:styleId="231A6B14F3E64030B970F75CB214EAD9">
    <w:name w:val="231A6B14F3E64030B970F75CB214EAD9"/>
  </w:style>
  <w:style w:type="paragraph" w:customStyle="1" w:styleId="DFF7A2290D1448F2AFC5699003AF2040">
    <w:name w:val="DFF7A2290D1448F2AFC5699003AF20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39BC63-9D42-42F6-824F-A7A97A949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Visão.dotx</Template>
  <TotalTime>0</TotalTime>
  <Pages>6</Pages>
  <Words>1000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Visão</vt:lpstr>
    </vt:vector>
  </TitlesOfParts>
  <Manager>100F – 100% Filme</Manager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Visão</dc:title>
  <dc:subject>Versão 1.3</dc:subject>
  <dc:creator>Acer</dc:creator>
  <cp:lastModifiedBy>aluno</cp:lastModifiedBy>
  <cp:revision>2</cp:revision>
  <cp:lastPrinted>2025-09-02T19:36:00Z</cp:lastPrinted>
  <dcterms:created xsi:type="dcterms:W3CDTF">2025-10-30T12:45:00Z</dcterms:created>
  <dcterms:modified xsi:type="dcterms:W3CDTF">2025-10-30T12:45:00Z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