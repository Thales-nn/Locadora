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D05E398" w14:textId="68A74D81" w:rsidR="006A25C4" w:rsidRDefault="008E2912" w:rsidP="006F3CDE">
      <w:pPr>
        <w:jc w:val="center"/>
      </w:pPr>
      <w:r>
        <w:rPr>
          <w:noProof/>
        </w:rPr>
        <w:pict w14:anchorId="4A4CD9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91.75pt;height:291.75pt">
            <v:imagedata r:id="rId8" o:title="ChatGPT Image 5 de set. de 2025, 09_42_47"/>
          </v:shape>
        </w:pict>
      </w:r>
    </w:p>
    <w:p w14:paraId="05F8F692" w14:textId="77777777" w:rsidR="006A25C4" w:rsidRPr="00A20D4F" w:rsidRDefault="006A25C4" w:rsidP="006A25C4"/>
    <w:p w14:paraId="3B17E2EE" w14:textId="77777777" w:rsidR="006A25C4" w:rsidRPr="00A20D4F" w:rsidRDefault="006A25C4" w:rsidP="006A25C4"/>
    <w:p w14:paraId="1E699E87" w14:textId="77777777" w:rsidR="006A25C4" w:rsidRPr="00A20D4F" w:rsidRDefault="006A25C4" w:rsidP="006A25C4"/>
    <w:p w14:paraId="54F36141" w14:textId="77777777" w:rsidR="006A25C4" w:rsidRPr="00A20D4F" w:rsidRDefault="006A25C4" w:rsidP="006A25C4"/>
    <w:p w14:paraId="17E6EE01" w14:textId="77777777" w:rsidR="006A25C4" w:rsidRPr="00A20D4F" w:rsidRDefault="006A25C4" w:rsidP="006A25C4"/>
    <w:p w14:paraId="11456BB7" w14:textId="77777777" w:rsidR="006A25C4" w:rsidRPr="00A20D4F" w:rsidRDefault="006A25C4" w:rsidP="006A25C4"/>
    <w:p w14:paraId="2F420CAB" w14:textId="77777777" w:rsidR="006A25C4" w:rsidRPr="00A20D4F" w:rsidRDefault="006A25C4" w:rsidP="006A25C4"/>
    <w:p w14:paraId="13ECD703" w14:textId="77777777" w:rsidR="006A25C4" w:rsidRPr="00A20D4F" w:rsidRDefault="006A25C4" w:rsidP="006A25C4"/>
    <w:p w14:paraId="00014E3C" w14:textId="77777777" w:rsidR="006A25C4" w:rsidRPr="00A20D4F" w:rsidRDefault="006A25C4" w:rsidP="006A25C4"/>
    <w:p w14:paraId="4D22F37E" w14:textId="77777777" w:rsidR="006A25C4" w:rsidRPr="00A20D4F" w:rsidRDefault="006A25C4" w:rsidP="006A25C4"/>
    <w:p w14:paraId="50E3FC3F" w14:textId="77777777" w:rsidR="006A25C4" w:rsidRPr="00A20D4F" w:rsidRDefault="006A25C4" w:rsidP="006A25C4"/>
    <w:p w14:paraId="5550CB8F" w14:textId="77777777" w:rsidR="006A25C4" w:rsidRPr="00A20D4F" w:rsidRDefault="006A25C4" w:rsidP="006A25C4"/>
    <w:p w14:paraId="179E2284" w14:textId="77777777" w:rsidR="006A25C4" w:rsidRPr="00A20D4F" w:rsidRDefault="006A25C4" w:rsidP="006A25C4"/>
    <w:p w14:paraId="289ED535" w14:textId="77777777" w:rsidR="006A25C4" w:rsidRPr="00A20D4F" w:rsidRDefault="006A25C4" w:rsidP="006A25C4"/>
    <w:p w14:paraId="70660F05" w14:textId="77777777" w:rsidR="006A25C4" w:rsidRDefault="006A25C4" w:rsidP="00EB6C26">
      <w:pPr>
        <w:tabs>
          <w:tab w:val="left" w:pos="4184"/>
        </w:tabs>
        <w:rPr>
          <w:i/>
        </w:rPr>
      </w:pPr>
    </w:p>
    <w:p w14:paraId="165B1892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1C1BE" wp14:editId="15423A24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2DA6391D492D4B8A9CFD4C82A1F0890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5FF27E2" w14:textId="77777777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  <w:lang w:val="pt-PT"/>
                                  </w:rPr>
                                  <w:t>Visão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11C1BE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eBHggIAAA8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2DA6391D492D4B8A9CFD4C82A1F08906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25FF27E2" w14:textId="77777777" w:rsidR="006A25C4" w:rsidRPr="0037364C" w:rsidRDefault="006A25C4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  <w:lang w:val="pt-PT"/>
                            </w:rPr>
                            <w:t>Visão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3FCA664A" w14:textId="77777777" w:rsidR="006A25C4" w:rsidRPr="00264EFB" w:rsidRDefault="006A25C4" w:rsidP="006A25C4"/>
    <w:p w14:paraId="52C30923" w14:textId="77777777" w:rsidR="006A25C4" w:rsidRPr="00264EFB" w:rsidRDefault="006A25C4" w:rsidP="006A25C4"/>
    <w:p w14:paraId="1F425EE8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D3FAF" wp14:editId="7F40F6C9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35DE3CF" w14:textId="5DE07A0D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0544C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1.</w:t>
                                </w:r>
                                <w:r w:rsidR="00906BF1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3</w:t>
                                </w:r>
                              </w:p>
                            </w:sdtContent>
                          </w:sdt>
                          <w:p w14:paraId="33F948A1" w14:textId="77777777" w:rsidR="006A25C4" w:rsidRPr="0037364C" w:rsidRDefault="006A25C4" w:rsidP="006A25C4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D640673" w14:textId="77777777" w:rsidR="006A25C4" w:rsidRPr="0037364C" w:rsidRDefault="006A25C4" w:rsidP="006A25C4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D3FAF" id="_x0000_s1027" type="#_x0000_t202" style="position:absolute;left:0;text-align:left;margin-left:-54.4pt;margin-top:15.5pt;width:559.25pt;height:4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335DE3CF" w14:textId="5DE07A0D" w:rsidR="006A25C4" w:rsidRPr="0037364C" w:rsidRDefault="006A25C4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0544C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1.</w:t>
                          </w:r>
                          <w:r w:rsidR="00906BF1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3</w:t>
                          </w:r>
                        </w:p>
                      </w:sdtContent>
                    </w:sdt>
                    <w:p w14:paraId="33F948A1" w14:textId="77777777" w:rsidR="006A25C4" w:rsidRPr="0037364C" w:rsidRDefault="006A25C4" w:rsidP="006A25C4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  <w:p w14:paraId="7D640673" w14:textId="77777777" w:rsidR="006A25C4" w:rsidRPr="0037364C" w:rsidRDefault="006A25C4" w:rsidP="006A25C4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3F9FEE" w14:textId="77777777" w:rsidR="006A25C4" w:rsidRPr="00264EFB" w:rsidRDefault="006A25C4" w:rsidP="006A25C4"/>
    <w:p w14:paraId="33E74966" w14:textId="77777777" w:rsidR="006A25C4" w:rsidRPr="00264EFB" w:rsidRDefault="006A25C4" w:rsidP="006A25C4"/>
    <w:p w14:paraId="4AF7A306" w14:textId="77777777" w:rsidR="006A25C4" w:rsidRPr="00264EFB" w:rsidRDefault="006A25C4" w:rsidP="006A25C4"/>
    <w:p w14:paraId="1935F646" w14:textId="77777777" w:rsidR="006A25C4" w:rsidRPr="00264EFB" w:rsidRDefault="006A25C4" w:rsidP="006A25C4"/>
    <w:p w14:paraId="46358DC8" w14:textId="77777777" w:rsidR="006A25C4" w:rsidRPr="00264EFB" w:rsidRDefault="006A25C4" w:rsidP="006A25C4"/>
    <w:p w14:paraId="0F8D0DE5" w14:textId="77777777" w:rsidR="006A25C4" w:rsidRPr="00264EFB" w:rsidRDefault="006A25C4" w:rsidP="006A25C4">
      <w:r>
        <w:tab/>
      </w:r>
    </w:p>
    <w:p w14:paraId="315AD4AC" w14:textId="77777777" w:rsidR="006A25C4" w:rsidRPr="00264EFB" w:rsidRDefault="006A25C4" w:rsidP="006A25C4"/>
    <w:p w14:paraId="32C7AE24" w14:textId="41D3E6C1" w:rsidR="006A25C4" w:rsidRPr="00264EFB" w:rsidRDefault="006A25C4" w:rsidP="006A25C4"/>
    <w:p w14:paraId="317060EA" w14:textId="77777777" w:rsidR="006A25C4" w:rsidRPr="00264EFB" w:rsidRDefault="006A25C4" w:rsidP="006A25C4"/>
    <w:p w14:paraId="3F42AF93" w14:textId="77777777" w:rsidR="006A25C4" w:rsidRDefault="006A25C4" w:rsidP="006A25C4">
      <w:pPr>
        <w:tabs>
          <w:tab w:val="left" w:pos="3700"/>
        </w:tabs>
      </w:pPr>
      <w:r>
        <w:tab/>
      </w:r>
    </w:p>
    <w:p w14:paraId="7C566793" w14:textId="77777777" w:rsidR="006A25C4" w:rsidRPr="00264EFB" w:rsidRDefault="006A25C4" w:rsidP="006A25C4">
      <w:pPr>
        <w:tabs>
          <w:tab w:val="left" w:pos="3700"/>
        </w:tabs>
        <w:sectPr w:rsidR="006A25C4" w:rsidRPr="00264EFB">
          <w:headerReference w:type="first" r:id="rId9"/>
          <w:footerReference w:type="first" r:id="rId10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87188" wp14:editId="483859A1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40"/>
                                <w:lang w:val="pt-PT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14:paraId="3925A5A7" w14:textId="69F45A4E" w:rsidR="006A25C4" w:rsidRPr="00264EFB" w:rsidRDefault="008E2912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  <w:lang w:val="pt-PT"/>
                                  </w:rPr>
                                  <w:t>100F</w:t>
                                </w:r>
                                <w:r w:rsidR="0019608B" w:rsidRPr="0019608B"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  <w:lang w:val="pt-PT"/>
                                  </w:rPr>
                                  <w:t xml:space="preserve"> – </w:t>
                                </w:r>
                                <w:r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  <w:lang w:val="pt-PT"/>
                                  </w:rPr>
                                  <w:t>100% Filme</w:t>
                                </w:r>
                              </w:p>
                            </w:sdtContent>
                          </w:sdt>
                          <w:p w14:paraId="7450BB8D" w14:textId="77777777" w:rsidR="006A25C4" w:rsidRDefault="006A25C4" w:rsidP="006A25C4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87188" id="Text Box 4" o:spid="_x0000_s1028" type="#_x0000_t202" style="position:absolute;left:0;text-align:left;margin-left:-59.15pt;margin-top:23pt;width:572.4pt;height:3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nagwIAABY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71717" w:themeColor="background2" w:themeShade="1A"/>
                          <w:sz w:val="40"/>
                          <w:lang w:val="pt-PT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14:paraId="3925A5A7" w14:textId="69F45A4E" w:rsidR="006A25C4" w:rsidRPr="00264EFB" w:rsidRDefault="008E2912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  <w:lang w:val="pt-PT"/>
                            </w:rPr>
                            <w:t>100F</w:t>
                          </w:r>
                          <w:r w:rsidR="0019608B" w:rsidRPr="0019608B"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  <w:lang w:val="pt-PT"/>
                            </w:rPr>
                            <w:t xml:space="preserve"> – </w:t>
                          </w:r>
                          <w:r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  <w:lang w:val="pt-PT"/>
                            </w:rPr>
                            <w:t>100% Filme</w:t>
                          </w:r>
                        </w:p>
                      </w:sdtContent>
                    </w:sdt>
                    <w:p w14:paraId="7450BB8D" w14:textId="77777777" w:rsidR="006A25C4" w:rsidRDefault="006A25C4" w:rsidP="006A25C4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19D0760E" w14:textId="77777777" w:rsidR="00CA1C0D" w:rsidRDefault="00E14F8E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080"/>
        <w:gridCol w:w="4695"/>
        <w:gridCol w:w="2400"/>
      </w:tblGrid>
      <w:tr w:rsidR="008E2912" w14:paraId="1571E4A3" w14:textId="77777777" w:rsidTr="008E2912">
        <w:trPr>
          <w:trHeight w:val="284"/>
        </w:trPr>
        <w:tc>
          <w:tcPr>
            <w:tcW w:w="1545" w:type="dxa"/>
            <w:shd w:val="clear" w:color="auto" w:fill="C00000"/>
          </w:tcPr>
          <w:p w14:paraId="41DB712E" w14:textId="77777777" w:rsidR="008E2912" w:rsidRDefault="008E2912" w:rsidP="004F4182">
            <w:pPr>
              <w:tabs>
                <w:tab w:val="left" w:pos="195"/>
                <w:tab w:val="center" w:pos="702"/>
              </w:tabs>
              <w:jc w:val="left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ab/>
            </w: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ab/>
              <w:t>Data</w:t>
            </w:r>
          </w:p>
        </w:tc>
        <w:tc>
          <w:tcPr>
            <w:tcW w:w="1080" w:type="dxa"/>
            <w:shd w:val="clear" w:color="auto" w:fill="C00000"/>
          </w:tcPr>
          <w:p w14:paraId="1A91C855" w14:textId="77777777" w:rsidR="008E2912" w:rsidRDefault="008E2912" w:rsidP="004F4182">
            <w:pPr>
              <w:jc w:val="center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Versão</w:t>
            </w:r>
          </w:p>
        </w:tc>
        <w:tc>
          <w:tcPr>
            <w:tcW w:w="4695" w:type="dxa"/>
            <w:shd w:val="clear" w:color="auto" w:fill="C00000"/>
          </w:tcPr>
          <w:p w14:paraId="65BF1774" w14:textId="77777777" w:rsidR="008E2912" w:rsidRDefault="008E2912" w:rsidP="004F4182">
            <w:pPr>
              <w:jc w:val="center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2400" w:type="dxa"/>
            <w:shd w:val="clear" w:color="auto" w:fill="C00000"/>
          </w:tcPr>
          <w:p w14:paraId="6EF3AE48" w14:textId="77777777" w:rsidR="008E2912" w:rsidRDefault="008E2912" w:rsidP="004F4182">
            <w:pPr>
              <w:jc w:val="center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Autor</w:t>
            </w:r>
          </w:p>
        </w:tc>
      </w:tr>
      <w:tr w:rsidR="008E2912" w14:paraId="5501ECD9" w14:textId="77777777" w:rsidTr="008E2912">
        <w:trPr>
          <w:trHeight w:val="284"/>
        </w:trPr>
        <w:tc>
          <w:tcPr>
            <w:tcW w:w="1545" w:type="dxa"/>
          </w:tcPr>
          <w:p w14:paraId="4D5D0B05" w14:textId="61BD5B12" w:rsidR="008E2912" w:rsidRDefault="008E2912" w:rsidP="004F41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21</w:t>
            </w:r>
            <w:r>
              <w:rPr>
                <w:rFonts w:eastAsia="Arial"/>
                <w:i/>
              </w:rPr>
              <w:t>/</w:t>
            </w:r>
            <w:r>
              <w:rPr>
                <w:i/>
              </w:rPr>
              <w:t>08</w:t>
            </w:r>
            <w:r>
              <w:rPr>
                <w:rFonts w:eastAsia="Arial"/>
                <w:i/>
              </w:rPr>
              <w:t>/</w:t>
            </w:r>
            <w:r>
              <w:rPr>
                <w:i/>
              </w:rPr>
              <w:t>2025</w:t>
            </w:r>
          </w:p>
          <w:p w14:paraId="057C9570" w14:textId="77777777" w:rsidR="008E2912" w:rsidRDefault="008E2912" w:rsidP="004F41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  <w:color w:val="0000FF"/>
              </w:rPr>
            </w:pPr>
          </w:p>
        </w:tc>
        <w:tc>
          <w:tcPr>
            <w:tcW w:w="1080" w:type="dxa"/>
          </w:tcPr>
          <w:p w14:paraId="177D9C44" w14:textId="77777777" w:rsidR="008E2912" w:rsidRDefault="008E2912" w:rsidP="004F41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1.1</w:t>
            </w:r>
          </w:p>
        </w:tc>
        <w:tc>
          <w:tcPr>
            <w:tcW w:w="4695" w:type="dxa"/>
          </w:tcPr>
          <w:p w14:paraId="48E0A77B" w14:textId="24018109" w:rsidR="008E2912" w:rsidRPr="00134A32" w:rsidRDefault="00134A32" w:rsidP="00134A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134A32">
              <w:t>Criação do modelo do projeto</w:t>
            </w:r>
          </w:p>
        </w:tc>
        <w:tc>
          <w:tcPr>
            <w:tcW w:w="2400" w:type="dxa"/>
          </w:tcPr>
          <w:p w14:paraId="2C880657" w14:textId="7777777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14:paraId="73C180CA" w14:textId="7777777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14:paraId="4B55B770" w14:textId="7777777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14:paraId="60A27F7E" w14:textId="380D6E17" w:rsidR="008E2912" w:rsidRDefault="008E2912" w:rsidP="004F4182">
            <w:pPr>
              <w:jc w:val="left"/>
              <w:rPr>
                <w:i/>
              </w:rPr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  <w:tr w:rsidR="008E2912" w14:paraId="75A28779" w14:textId="77777777" w:rsidTr="008E2912">
        <w:trPr>
          <w:trHeight w:val="284"/>
        </w:trPr>
        <w:tc>
          <w:tcPr>
            <w:tcW w:w="1545" w:type="dxa"/>
          </w:tcPr>
          <w:p w14:paraId="45E82623" w14:textId="36999059" w:rsidR="008E2912" w:rsidRDefault="00134A32" w:rsidP="004F4182">
            <w:pPr>
              <w:jc w:val="left"/>
            </w:pPr>
            <w:r>
              <w:t>28/08</w:t>
            </w:r>
            <w:r w:rsidR="008E2912">
              <w:t>/2025</w:t>
            </w:r>
          </w:p>
        </w:tc>
        <w:tc>
          <w:tcPr>
            <w:tcW w:w="1080" w:type="dxa"/>
          </w:tcPr>
          <w:p w14:paraId="760BD65E" w14:textId="77777777" w:rsidR="008E2912" w:rsidRDefault="008E2912" w:rsidP="004F4182">
            <w:pPr>
              <w:jc w:val="left"/>
            </w:pPr>
            <w:r>
              <w:t>1.2</w:t>
            </w:r>
          </w:p>
        </w:tc>
        <w:tc>
          <w:tcPr>
            <w:tcW w:w="4695" w:type="dxa"/>
          </w:tcPr>
          <w:p w14:paraId="3F2BC331" w14:textId="38F37A3F" w:rsidR="008E2912" w:rsidRDefault="00134A32" w:rsidP="004F4182">
            <w:pPr>
              <w:jc w:val="left"/>
            </w:pPr>
            <w:r>
              <w:t>Adequação ao</w:t>
            </w:r>
            <w:r w:rsidR="008E2912">
              <w:t xml:space="preserve"> escopo do projeto</w:t>
            </w:r>
          </w:p>
        </w:tc>
        <w:tc>
          <w:tcPr>
            <w:tcW w:w="2400" w:type="dxa"/>
          </w:tcPr>
          <w:p w14:paraId="3283BEFC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14:paraId="0342A51D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14:paraId="2EC4FBAA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14:paraId="01D5797E" w14:textId="55F77017" w:rsidR="008E2912" w:rsidRDefault="00134A32" w:rsidP="00134A32">
            <w:pPr>
              <w:jc w:val="left"/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  <w:tr w:rsidR="008E2912" w14:paraId="516E67E2" w14:textId="77777777" w:rsidTr="008E2912">
        <w:trPr>
          <w:trHeight w:val="284"/>
        </w:trPr>
        <w:tc>
          <w:tcPr>
            <w:tcW w:w="1545" w:type="dxa"/>
          </w:tcPr>
          <w:p w14:paraId="77342FB5" w14:textId="143FD6FB" w:rsidR="008E2912" w:rsidRDefault="00134A32" w:rsidP="004F4182">
            <w:pPr>
              <w:jc w:val="left"/>
            </w:pPr>
            <w:r>
              <w:t>05/09</w:t>
            </w:r>
            <w:r w:rsidR="008E2912">
              <w:t>/2025</w:t>
            </w:r>
          </w:p>
        </w:tc>
        <w:tc>
          <w:tcPr>
            <w:tcW w:w="1080" w:type="dxa"/>
          </w:tcPr>
          <w:p w14:paraId="2817222D" w14:textId="77777777" w:rsidR="008E2912" w:rsidRDefault="008E2912" w:rsidP="004F4182">
            <w:pPr>
              <w:jc w:val="left"/>
            </w:pPr>
            <w:r>
              <w:t>1.3</w:t>
            </w:r>
          </w:p>
        </w:tc>
        <w:tc>
          <w:tcPr>
            <w:tcW w:w="4695" w:type="dxa"/>
          </w:tcPr>
          <w:p w14:paraId="1A86CFB9" w14:textId="7DB27C12" w:rsidR="008E2912" w:rsidRDefault="00134A32" w:rsidP="004F4182">
            <w:pPr>
              <w:jc w:val="left"/>
            </w:pPr>
            <w:r>
              <w:t>Atualização do objetivo do projeto</w:t>
            </w:r>
          </w:p>
        </w:tc>
        <w:tc>
          <w:tcPr>
            <w:tcW w:w="2400" w:type="dxa"/>
          </w:tcPr>
          <w:p w14:paraId="64FBDC7F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14:paraId="2D46ED39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14:paraId="15076B91" w14:textId="77777777" w:rsidR="00134A32" w:rsidRDefault="00134A32" w:rsidP="00134A32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14:paraId="3B05327B" w14:textId="58B65491" w:rsidR="008E2912" w:rsidRDefault="00134A32" w:rsidP="00134A32">
            <w:pPr>
              <w:jc w:val="left"/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</w:tbl>
    <w:p w14:paraId="7B0D4354" w14:textId="77777777" w:rsidR="00CA1C0D" w:rsidRDefault="00E14F8E">
      <w:pPr>
        <w:pStyle w:val="Ttulo"/>
        <w:jc w:val="center"/>
      </w:pPr>
      <w:r>
        <w:br w:type="page"/>
      </w:r>
      <w:r>
        <w:lastRenderedPageBreak/>
        <w:t>SUMÁRIO</w:t>
      </w:r>
    </w:p>
    <w:p w14:paraId="46DCE387" w14:textId="1D90ECD0" w:rsidR="00B31999" w:rsidRDefault="00E14F8E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1559909" w:history="1">
        <w:r w:rsidR="00B31999" w:rsidRPr="00233068">
          <w:rPr>
            <w:rStyle w:val="Hyperlink"/>
          </w:rPr>
          <w:t>1. Introdução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_Toc41559909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23118F2E" w14:textId="53538161" w:rsidR="00B31999" w:rsidRDefault="00521DE9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0" w:history="1">
        <w:r w:rsidR="00B31999" w:rsidRPr="00233068">
          <w:rPr>
            <w:rStyle w:val="Hyperlink"/>
            <w:lang w:val="pt-PT"/>
          </w:rPr>
          <w:t>1.1. Resumo do Negócio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_Toc41559910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73AEA915" w14:textId="560396A0" w:rsidR="00B31999" w:rsidRDefault="00521DE9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1" w:history="1">
        <w:r w:rsidR="00B31999" w:rsidRPr="00233068">
          <w:rPr>
            <w:rStyle w:val="Hyperlink"/>
            <w:lang w:val="pt-PT"/>
          </w:rPr>
          <w:t>1.2. Objetivo do Sistema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_Toc41559911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0E996E83" w14:textId="0B8F5313" w:rsidR="00B31999" w:rsidRDefault="00521DE9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2" w:history="1">
        <w:r w:rsidR="00B31999" w:rsidRPr="00233068">
          <w:rPr>
            <w:rStyle w:val="Hyperlink"/>
            <w:lang w:val="pt-PT"/>
          </w:rPr>
          <w:t>1.3. Glossário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_Toc41559912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2F315003" w14:textId="0D7577A4" w:rsidR="00B31999" w:rsidRDefault="00521DE9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3" w:history="1">
        <w:r w:rsidR="00B31999" w:rsidRPr="00233068">
          <w:rPr>
            <w:rStyle w:val="Hyperlink"/>
            <w:lang w:val="pt-PT"/>
          </w:rPr>
          <w:t>1.4. Referências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_Toc41559913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11D75451" w14:textId="136CE26F" w:rsidR="00B31999" w:rsidRDefault="00521DE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4" w:history="1">
        <w:r w:rsidR="00B31999" w:rsidRPr="00233068">
          <w:rPr>
            <w:rStyle w:val="Hyperlink"/>
          </w:rPr>
          <w:t>2. Problema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_Toc41559914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5</w:t>
        </w:r>
        <w:r w:rsidR="00B31999">
          <w:rPr>
            <w:webHidden/>
          </w:rPr>
          <w:fldChar w:fldCharType="end"/>
        </w:r>
      </w:hyperlink>
    </w:p>
    <w:p w14:paraId="0CCA5702" w14:textId="11195987" w:rsidR="00B31999" w:rsidRDefault="00521DE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5" w:history="1">
        <w:r w:rsidR="00B31999" w:rsidRPr="00233068">
          <w:rPr>
            <w:rStyle w:val="Hyperlink"/>
            <w:lang w:val="pt-PT"/>
          </w:rPr>
          <w:t>3. Usuários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_Toc41559915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4978A851" w14:textId="63EA5848" w:rsidR="00B31999" w:rsidRDefault="00521DE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6" w:history="1">
        <w:r w:rsidR="00B31999" w:rsidRPr="00233068">
          <w:rPr>
            <w:rStyle w:val="Hyperlink"/>
            <w:lang w:val="pt-PT"/>
          </w:rPr>
          <w:t>4. Restrições Impostas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_Toc41559916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34DDF4EE" w14:textId="134E532C" w:rsidR="00B31999" w:rsidRDefault="00521DE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7" w:history="1">
        <w:r w:rsidR="00B31999" w:rsidRPr="00233068">
          <w:rPr>
            <w:rStyle w:val="Hyperlink"/>
            <w:lang w:val="pt-PT"/>
          </w:rPr>
          <w:t>5. Riscos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_Toc41559917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420A2F91" w14:textId="3A338612" w:rsidR="00B31999" w:rsidRDefault="00521DE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8" w:history="1">
        <w:r w:rsidR="00B31999" w:rsidRPr="00233068">
          <w:rPr>
            <w:rStyle w:val="Hyperlink"/>
            <w:lang w:val="pt-PT"/>
          </w:rPr>
          <w:t>6. Requisitos de Documentação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_Toc41559918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14:paraId="1BCFB71A" w14:textId="77777777" w:rsidR="00CA1C0D" w:rsidRDefault="00E14F8E">
      <w:pPr>
        <w:spacing w:before="120" w:after="120"/>
      </w:pPr>
      <w:r>
        <w:fldChar w:fldCharType="end"/>
      </w:r>
      <w:r>
        <w:t xml:space="preserve"> </w:t>
      </w:r>
    </w:p>
    <w:p w14:paraId="0AB029BB" w14:textId="77777777" w:rsidR="00CA1C0D" w:rsidRDefault="00E14F8E">
      <w:pPr>
        <w:pStyle w:val="Ttulo1"/>
      </w:pPr>
      <w:r>
        <w:br w:type="page"/>
      </w:r>
      <w:bookmarkStart w:id="0" w:name="_Toc98042874"/>
      <w:bookmarkStart w:id="1" w:name="_Toc98043036"/>
      <w:bookmarkStart w:id="2" w:name="_Toc98043106"/>
      <w:bookmarkStart w:id="3" w:name="_Toc98043177"/>
      <w:bookmarkStart w:id="4" w:name="_Toc98043208"/>
      <w:bookmarkStart w:id="5" w:name="_Toc98043249"/>
      <w:bookmarkStart w:id="6" w:name="_Toc98043458"/>
      <w:bookmarkStart w:id="7" w:name="_Toc98043498"/>
      <w:bookmarkStart w:id="8" w:name="_Toc98043531"/>
      <w:bookmarkStart w:id="9" w:name="_Toc98043560"/>
      <w:bookmarkStart w:id="10" w:name="_Toc98043609"/>
      <w:bookmarkStart w:id="11" w:name="_Toc102790895"/>
      <w:bookmarkStart w:id="12" w:name="_Toc102790925"/>
      <w:bookmarkStart w:id="13" w:name="_Toc4155990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lastRenderedPageBreak/>
        <w:t>Introdução</w:t>
      </w:r>
      <w:bookmarkEnd w:id="13"/>
    </w:p>
    <w:p w14:paraId="233D90C6" w14:textId="77777777" w:rsidR="00152A9F" w:rsidRDefault="00152A9F" w:rsidP="00152A9F">
      <w:pPr>
        <w:pStyle w:val="Ttulo2"/>
        <w:rPr>
          <w:lang w:val="pt-PT"/>
        </w:rPr>
      </w:pPr>
      <w:bookmarkStart w:id="14" w:name="_Toc41559910"/>
      <w:r>
        <w:rPr>
          <w:lang w:val="pt-PT"/>
        </w:rPr>
        <w:t>Resumo do Negócio</w:t>
      </w:r>
      <w:bookmarkEnd w:id="14"/>
    </w:p>
    <w:p w14:paraId="53A5C443" w14:textId="42FC40C2" w:rsidR="0020544C" w:rsidRPr="0020544C" w:rsidRDefault="006C1E6E" w:rsidP="0020544C">
      <w:pPr>
        <w:rPr>
          <w:lang w:val="pt-PT"/>
        </w:rPr>
      </w:pPr>
      <w:r>
        <w:t xml:space="preserve">O </w:t>
      </w:r>
      <w:r>
        <w:rPr>
          <w:rStyle w:val="Forte"/>
        </w:rPr>
        <w:t>100% Filme</w:t>
      </w:r>
      <w:r>
        <w:rPr>
          <w:rStyle w:val="Forte"/>
        </w:rPr>
        <w:t xml:space="preserve"> (100F)</w:t>
      </w:r>
      <w:r>
        <w:t xml:space="preserve"> é um sistema desenvolvido para atender empresas do ramo de locação de filmes, com o objetivo de modernizar e automatizar a gestão de acervo e clientes. O sistema proporciona uma interface simples e intuitiva, acessível via aplicação desktop em Java, permitindo o controle eficiente de cadastros, reservas, devoluções e acompanhamento de histórico de locações.</w:t>
      </w:r>
      <w:r w:rsidR="00134A32">
        <w:t xml:space="preserve"> </w:t>
      </w:r>
    </w:p>
    <w:p w14:paraId="1967273E" w14:textId="77777777" w:rsidR="008535C4" w:rsidRDefault="008535C4" w:rsidP="00970EC6">
      <w:pPr>
        <w:pStyle w:val="Ttulo2"/>
        <w:rPr>
          <w:lang w:val="pt-PT"/>
        </w:rPr>
      </w:pPr>
      <w:bookmarkStart w:id="15" w:name="_Toc41559911"/>
      <w:r>
        <w:rPr>
          <w:lang w:val="pt-PT"/>
        </w:rPr>
        <w:t>Objetivo do Sistema</w:t>
      </w:r>
      <w:bookmarkEnd w:id="15"/>
    </w:p>
    <w:p w14:paraId="1D854D8B" w14:textId="77777777" w:rsidR="006C1E6E" w:rsidRPr="006C1E6E" w:rsidRDefault="006C1E6E" w:rsidP="006C1E6E">
      <w:pPr>
        <w:pStyle w:val="NormalWeb"/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O objetivo do projeto é fornecer uma solução completa para gerenciamento de uma locadora de filmes. A plataforma permitirá:</w:t>
      </w:r>
    </w:p>
    <w:p w14:paraId="1DFC8073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Cadastro de clientes e filmes;</w:t>
      </w:r>
    </w:p>
    <w:p w14:paraId="7AD88308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Controle de locações e devoluções;</w:t>
      </w:r>
    </w:p>
    <w:p w14:paraId="5F27C024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Geração de relatórios de movimentações;</w:t>
      </w:r>
    </w:p>
    <w:p w14:paraId="13031732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Histórico de cada cliente e do acervo;</w:t>
      </w:r>
    </w:p>
    <w:p w14:paraId="789DA523" w14:textId="77777777" w:rsidR="006C1E6E" w:rsidRPr="006C1E6E" w:rsidRDefault="006C1E6E" w:rsidP="006C1E6E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Interface em Java integrada a banco de dados, com autenticação por níveis de acesso (cliente, atendente e administrador).</w:t>
      </w:r>
    </w:p>
    <w:p w14:paraId="2524FC52" w14:textId="77777777" w:rsidR="00A32954" w:rsidRPr="00A32954" w:rsidRDefault="00A32954" w:rsidP="0020544C"/>
    <w:p w14:paraId="0D1DA7CA" w14:textId="77777777" w:rsidR="00152A9F" w:rsidRDefault="00152A9F" w:rsidP="00152A9F">
      <w:pPr>
        <w:pStyle w:val="Ttulo2"/>
        <w:rPr>
          <w:lang w:val="pt-PT"/>
        </w:rPr>
      </w:pPr>
      <w:bookmarkStart w:id="16" w:name="_Toc41559912"/>
      <w:r>
        <w:rPr>
          <w:lang w:val="pt-PT"/>
        </w:rPr>
        <w:t>Glossário</w:t>
      </w:r>
      <w:bookmarkEnd w:id="16"/>
    </w:p>
    <w:p w14:paraId="27CAF18D" w14:textId="50CE443B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100</w:t>
      </w:r>
      <w:r w:rsidR="006C1E6E" w:rsidRPr="00C062D5">
        <w:rPr>
          <w:rStyle w:val="Forte"/>
          <w:rFonts w:ascii="Arial" w:hAnsi="Arial" w:cs="Arial"/>
          <w:sz w:val="20"/>
          <w:szCs w:val="20"/>
        </w:rPr>
        <w:t>%</w:t>
      </w:r>
      <w:r w:rsidR="006C1E6E" w:rsidRPr="00C062D5">
        <w:rPr>
          <w:rStyle w:val="Forte"/>
          <w:rFonts w:ascii="Arial" w:hAnsi="Arial" w:cs="Arial"/>
          <w:b w:val="0"/>
          <w:sz w:val="20"/>
          <w:szCs w:val="20"/>
        </w:rPr>
        <w:t xml:space="preserve"> Filme</w:t>
      </w:r>
      <w:r w:rsidR="006C1E6E" w:rsidRPr="00C062D5">
        <w:rPr>
          <w:rFonts w:ascii="Arial" w:hAnsi="Arial" w:cs="Arial"/>
          <w:sz w:val="20"/>
          <w:szCs w:val="20"/>
        </w:rPr>
        <w:t xml:space="preserve"> – Sistema de gerenciamento de locadora de filmes.</w:t>
      </w:r>
    </w:p>
    <w:p w14:paraId="2FA188F6" w14:textId="141C601B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Cliente</w:t>
      </w:r>
      <w:r w:rsidR="006C1E6E" w:rsidRPr="00C062D5">
        <w:rPr>
          <w:rFonts w:ascii="Arial" w:hAnsi="Arial" w:cs="Arial"/>
          <w:sz w:val="20"/>
          <w:szCs w:val="20"/>
        </w:rPr>
        <w:t xml:space="preserve"> – Usuário que realiza o cadastro e efetua locações de filmes.</w:t>
      </w:r>
    </w:p>
    <w:p w14:paraId="63101DEE" w14:textId="1F9FA907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Atendente</w:t>
      </w:r>
      <w:r w:rsidR="006C1E6E" w:rsidRPr="00C062D5">
        <w:rPr>
          <w:rFonts w:ascii="Arial" w:hAnsi="Arial" w:cs="Arial"/>
          <w:sz w:val="20"/>
          <w:szCs w:val="20"/>
        </w:rPr>
        <w:t xml:space="preserve"> – Funcionário responsável por cadastrar clientes, registrar locações e devoluções.</w:t>
      </w:r>
    </w:p>
    <w:p w14:paraId="7C59281F" w14:textId="4B243461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Admin</w:t>
      </w:r>
      <w:proofErr w:type="spellEnd"/>
      <w:r w:rsidR="006C1E6E" w:rsidRPr="00C062D5">
        <w:rPr>
          <w:rFonts w:ascii="Arial" w:hAnsi="Arial" w:cs="Arial"/>
          <w:sz w:val="20"/>
          <w:szCs w:val="20"/>
        </w:rPr>
        <w:t xml:space="preserve"> – Usuário com acesso total para gerenciar acervo, relatórios e permissões do sistema.</w:t>
      </w:r>
    </w:p>
    <w:p w14:paraId="0365265A" w14:textId="46FA47FA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Acervo</w:t>
      </w:r>
      <w:r w:rsidR="006C1E6E" w:rsidRPr="00C062D5">
        <w:rPr>
          <w:rFonts w:ascii="Arial" w:hAnsi="Arial" w:cs="Arial"/>
          <w:sz w:val="20"/>
          <w:szCs w:val="20"/>
        </w:rPr>
        <w:t xml:space="preserve"> – Conjunto de filmes disponíveis para locação.</w:t>
      </w:r>
    </w:p>
    <w:p w14:paraId="5A7CEC30" w14:textId="0AA81A64" w:rsidR="006C1E6E" w:rsidRPr="00C062D5" w:rsidRDefault="00C062D5" w:rsidP="00C062D5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Java</w:t>
      </w:r>
      <w:r w:rsidR="006C1E6E" w:rsidRPr="00C062D5">
        <w:rPr>
          <w:rFonts w:ascii="Arial" w:hAnsi="Arial" w:cs="Arial"/>
          <w:sz w:val="20"/>
          <w:szCs w:val="20"/>
        </w:rPr>
        <w:t xml:space="preserve"> – Linguagem de programação utilizada no desenvolvimento da aplicação.</w:t>
      </w:r>
    </w:p>
    <w:p w14:paraId="370337AD" w14:textId="77777777" w:rsidR="0020544C" w:rsidRPr="00A32954" w:rsidRDefault="0020544C" w:rsidP="0020544C"/>
    <w:p w14:paraId="117BC8BC" w14:textId="77777777" w:rsidR="00152A9F" w:rsidRDefault="00152A9F" w:rsidP="00152A9F">
      <w:pPr>
        <w:pStyle w:val="Ttulo2"/>
        <w:rPr>
          <w:lang w:val="pt-PT"/>
        </w:rPr>
      </w:pPr>
      <w:bookmarkStart w:id="17" w:name="_Toc41559913"/>
      <w:r>
        <w:rPr>
          <w:lang w:val="pt-PT"/>
        </w:rPr>
        <w:t>Referências</w:t>
      </w:r>
      <w:bookmarkEnd w:id="17"/>
    </w:p>
    <w:p w14:paraId="2F0E6ED8" w14:textId="76CC40B6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SQLite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Documentação oficial do banco de dados </w:t>
      </w:r>
      <w:proofErr w:type="spellStart"/>
      <w:r w:rsidRPr="00C062D5">
        <w:rPr>
          <w:rFonts w:ascii="Arial" w:hAnsi="Arial" w:cs="Arial"/>
          <w:sz w:val="20"/>
          <w:szCs w:val="20"/>
        </w:rPr>
        <w:t>SQLite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. Disponível em: </w:t>
      </w:r>
      <w:hyperlink r:id="rId11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https://www.sqlite.org/docs.html</w:t>
        </w:r>
      </w:hyperlink>
    </w:p>
    <w:p w14:paraId="57BF302E" w14:textId="4147715E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 xml:space="preserve">Spring Boot </w:t>
      </w:r>
      <w:proofErr w:type="spellStart"/>
      <w:r w:rsidRPr="00C062D5">
        <w:rPr>
          <w:rFonts w:ascii="Arial" w:hAnsi="Arial" w:cs="Arial"/>
          <w:sz w:val="20"/>
          <w:szCs w:val="20"/>
        </w:rPr>
        <w:t>Reference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Guia oficial para criação de aplicações Java modernas. </w:t>
      </w:r>
      <w:hyperlink r:id="rId12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https://docs.spring.io/spring-boot/docs/current/reference/html/</w:t>
        </w:r>
      </w:hyperlink>
    </w:p>
    <w:p w14:paraId="5CA83B23" w14:textId="6CD506CD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Hibernate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ORM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Documentação oficial do </w:t>
      </w:r>
      <w:proofErr w:type="spellStart"/>
      <w:r w:rsidRPr="00C062D5">
        <w:rPr>
          <w:rFonts w:ascii="Arial" w:hAnsi="Arial" w:cs="Arial"/>
          <w:sz w:val="20"/>
          <w:szCs w:val="20"/>
        </w:rPr>
        <w:t>Hibernate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. </w:t>
      </w:r>
      <w:hyperlink r:id="rId13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https://hibernate.org/orm/documentation/</w:t>
        </w:r>
      </w:hyperlink>
    </w:p>
    <w:p w14:paraId="3CF1932B" w14:textId="4372D6A4" w:rsidR="00C062D5" w:rsidRPr="00C062D5" w:rsidRDefault="00C062D5" w:rsidP="00C062D5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 xml:space="preserve">Spring Data JPA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Guia oficial do Spring Data JPA. </w:t>
      </w:r>
      <w:hyperlink r:id="rId14" w:tgtFrame="_new" w:history="1">
        <w:r w:rsidRPr="00C062D5">
          <w:rPr>
            <w:rStyle w:val="Hyperlink"/>
            <w:rFonts w:ascii="Arial" w:hAnsi="Arial" w:cs="Arial"/>
            <w:sz w:val="20"/>
            <w:szCs w:val="20"/>
          </w:rPr>
          <w:t>https://docs.spring.io/spring-data/jpa/docs/current/reference/html/</w:t>
        </w:r>
      </w:hyperlink>
    </w:p>
    <w:p w14:paraId="5DAE7D69" w14:textId="77777777" w:rsidR="003F78CC" w:rsidRPr="003F78CC" w:rsidRDefault="003F78CC" w:rsidP="00C062D5">
      <w:pPr>
        <w:pStyle w:val="NormalWeb"/>
        <w:rPr>
          <w:rFonts w:ascii="Arial" w:hAnsi="Arial" w:cs="Arial"/>
          <w:sz w:val="20"/>
          <w:szCs w:val="20"/>
        </w:rPr>
      </w:pPr>
    </w:p>
    <w:p w14:paraId="5A581639" w14:textId="77777777" w:rsidR="0020544C" w:rsidRPr="0020544C" w:rsidRDefault="0020544C" w:rsidP="0020544C"/>
    <w:p w14:paraId="005960D4" w14:textId="77777777" w:rsidR="0091283D" w:rsidRDefault="0091283D" w:rsidP="0091283D">
      <w:pPr>
        <w:rPr>
          <w:lang w:val="pt-PT"/>
        </w:rPr>
      </w:pPr>
    </w:p>
    <w:p w14:paraId="7FE44981" w14:textId="77777777" w:rsidR="0091283D" w:rsidRPr="0091283D" w:rsidRDefault="0091283D" w:rsidP="0091283D">
      <w:pPr>
        <w:rPr>
          <w:lang w:val="pt-PT"/>
        </w:rPr>
      </w:pPr>
    </w:p>
    <w:p w14:paraId="73E4C54F" w14:textId="77777777" w:rsidR="00152A9F" w:rsidRPr="00264EFB" w:rsidRDefault="00152A9F" w:rsidP="00152A9F">
      <w:pPr>
        <w:tabs>
          <w:tab w:val="left" w:pos="3700"/>
        </w:tabs>
        <w:sectPr w:rsidR="00152A9F" w:rsidRPr="00264EFB">
          <w:headerReference w:type="first" r:id="rId15"/>
          <w:footerReference w:type="first" r:id="rId16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</w:p>
    <w:p w14:paraId="0F4548A6" w14:textId="2729F4D3" w:rsidR="00184C3A" w:rsidRDefault="00E14F8E" w:rsidP="00184C3A">
      <w:pPr>
        <w:pStyle w:val="Ttulo1"/>
      </w:pPr>
      <w:bookmarkStart w:id="18" w:name="_Toc41559914"/>
      <w:r>
        <w:lastRenderedPageBreak/>
        <w:t>Problema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93"/>
        <w:gridCol w:w="2114"/>
        <w:gridCol w:w="3843"/>
        <w:gridCol w:w="5578"/>
      </w:tblGrid>
      <w:tr w:rsidR="00480DDC" w:rsidRPr="0091283D" w14:paraId="23965894" w14:textId="77777777" w:rsidTr="00DA7289">
        <w:tc>
          <w:tcPr>
            <w:tcW w:w="3593" w:type="dxa"/>
            <w:shd w:val="pct5" w:color="auto" w:fill="auto"/>
          </w:tcPr>
          <w:p w14:paraId="7000B52F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Problema</w:t>
            </w:r>
          </w:p>
        </w:tc>
        <w:tc>
          <w:tcPr>
            <w:tcW w:w="2114" w:type="dxa"/>
            <w:shd w:val="pct5" w:color="auto" w:fill="auto"/>
          </w:tcPr>
          <w:p w14:paraId="6633D035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Afetados</w:t>
            </w:r>
          </w:p>
        </w:tc>
        <w:tc>
          <w:tcPr>
            <w:tcW w:w="3843" w:type="dxa"/>
            <w:shd w:val="pct5" w:color="auto" w:fill="auto"/>
          </w:tcPr>
          <w:p w14:paraId="6CC77AB6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Impacto</w:t>
            </w:r>
          </w:p>
        </w:tc>
        <w:tc>
          <w:tcPr>
            <w:tcW w:w="5578" w:type="dxa"/>
            <w:shd w:val="pct5" w:color="auto" w:fill="auto"/>
          </w:tcPr>
          <w:p w14:paraId="3BBB82D1" w14:textId="77777777" w:rsidR="00184C3A" w:rsidRPr="0091283D" w:rsidRDefault="00152A9F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Necessidades</w:t>
            </w:r>
            <w:r w:rsidR="0095017F" w:rsidRPr="0091283D">
              <w:rPr>
                <w:b/>
                <w:bCs/>
                <w:lang w:val="pt-PT"/>
              </w:rPr>
              <w:t xml:space="preserve"> (Escopo)</w:t>
            </w:r>
          </w:p>
        </w:tc>
      </w:tr>
      <w:tr w:rsidR="00480DDC" w14:paraId="46357272" w14:textId="77777777" w:rsidTr="00DA7289">
        <w:tc>
          <w:tcPr>
            <w:tcW w:w="3593" w:type="dxa"/>
          </w:tcPr>
          <w:p w14:paraId="59D0F8A3" w14:textId="047EED5D" w:rsidR="00184C3A" w:rsidRDefault="00C062D5" w:rsidP="00480DDC">
            <w:pPr>
              <w:pStyle w:val="Instruo"/>
            </w:pPr>
            <w:r>
              <w:rPr>
                <w:color w:val="000000" w:themeColor="text1"/>
              </w:rPr>
              <w:t>O ramo de locadoras ainda sobrevive no fornecimento de acervos</w:t>
            </w:r>
            <w:r w:rsidR="004725AE">
              <w:rPr>
                <w:color w:val="000000" w:themeColor="text1"/>
              </w:rPr>
              <w:t xml:space="preserve"> de filmes</w:t>
            </w:r>
            <w:r>
              <w:rPr>
                <w:color w:val="000000" w:themeColor="text1"/>
              </w:rPr>
              <w:t xml:space="preserve"> exclusivos e raros para clientes</w:t>
            </w:r>
            <w:r w:rsidR="004725AE">
              <w:rPr>
                <w:color w:val="000000" w:themeColor="text1"/>
              </w:rPr>
              <w:t>, com foco no atendimento personalizado. Essa plataforma visa</w:t>
            </w:r>
            <w:r>
              <w:rPr>
                <w:color w:val="000000" w:themeColor="text1"/>
              </w:rPr>
              <w:t xml:space="preserve"> facilitar o processo de locação </w:t>
            </w:r>
            <w:r w:rsidR="004725AE">
              <w:rPr>
                <w:color w:val="000000" w:themeColor="text1"/>
              </w:rPr>
              <w:t>de filmes destas empresas para com os seus clientes</w:t>
            </w:r>
            <w:r w:rsidR="00491DDE">
              <w:rPr>
                <w:color w:val="000000" w:themeColor="text1"/>
              </w:rPr>
              <w:t>.</w:t>
            </w:r>
          </w:p>
        </w:tc>
        <w:tc>
          <w:tcPr>
            <w:tcW w:w="2114" w:type="dxa"/>
          </w:tcPr>
          <w:p w14:paraId="78903B98" w14:textId="4C35E6B0" w:rsidR="0020544C" w:rsidRDefault="00545956" w:rsidP="0020544C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Cliente</w:t>
            </w:r>
            <w:r w:rsidR="0020544C">
              <w:t>;</w:t>
            </w:r>
          </w:p>
          <w:p w14:paraId="504B3359" w14:textId="77777777" w:rsidR="0020544C" w:rsidRDefault="0020544C" w:rsidP="0020544C">
            <w:pPr>
              <w:pStyle w:val="PargrafodaLista"/>
              <w:ind w:left="360"/>
              <w:jc w:val="left"/>
            </w:pPr>
          </w:p>
          <w:p w14:paraId="6FFDC45B" w14:textId="54DCB7C5" w:rsidR="0020544C" w:rsidRDefault="00545956" w:rsidP="0020544C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Atendente</w:t>
            </w:r>
            <w:r w:rsidR="0020544C">
              <w:t>;</w:t>
            </w:r>
          </w:p>
          <w:p w14:paraId="7562CDE4" w14:textId="77777777" w:rsidR="0020544C" w:rsidRDefault="0020544C" w:rsidP="0020544C">
            <w:pPr>
              <w:pStyle w:val="PargrafodaLista"/>
            </w:pPr>
          </w:p>
          <w:p w14:paraId="6A81A753" w14:textId="2735E78F" w:rsidR="0020544C" w:rsidRPr="0020544C" w:rsidRDefault="00545956" w:rsidP="0020544C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Administrador</w:t>
            </w:r>
            <w:r w:rsidR="00164C28">
              <w:t>.</w:t>
            </w:r>
          </w:p>
        </w:tc>
        <w:tc>
          <w:tcPr>
            <w:tcW w:w="3843" w:type="dxa"/>
          </w:tcPr>
          <w:p w14:paraId="1069FF91" w14:textId="511E509C" w:rsidR="008176FC" w:rsidRDefault="00491DDE" w:rsidP="00A32954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 xml:space="preserve">Muitos cadastros de clientes e filmes ainda são feitos em planilhas ou formulários físicos, o que gera erros, duplicidade </w:t>
            </w:r>
            <w:r>
              <w:t>de informações e perda de dados;</w:t>
            </w:r>
          </w:p>
          <w:p w14:paraId="3203C370" w14:textId="77777777" w:rsidR="00A32954" w:rsidRDefault="00A32954" w:rsidP="00A32954">
            <w:pPr>
              <w:pStyle w:val="PargrafodaLista"/>
              <w:ind w:left="360"/>
              <w:jc w:val="left"/>
            </w:pPr>
          </w:p>
          <w:p w14:paraId="4C9956E0" w14:textId="544F362E" w:rsidR="00A32954" w:rsidRDefault="00491DDE" w:rsidP="0081529E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Falta de controle sobre quais filmes estão disponíveis, reservados ou em atraso, dificultando a experiência do cliente e o t</w:t>
            </w:r>
            <w:r>
              <w:t>rabalho do atendente</w:t>
            </w:r>
            <w:r w:rsidR="00A32954" w:rsidRPr="00A32954">
              <w:t>;</w:t>
            </w:r>
          </w:p>
          <w:p w14:paraId="37016C02" w14:textId="77777777" w:rsidR="00A32954" w:rsidRDefault="00A32954" w:rsidP="00A32954">
            <w:pPr>
              <w:pStyle w:val="PargrafodaLista"/>
              <w:ind w:left="360"/>
              <w:jc w:val="left"/>
            </w:pPr>
          </w:p>
          <w:p w14:paraId="19EB7A6D" w14:textId="7C902437" w:rsidR="00164C28" w:rsidRDefault="00491DDE" w:rsidP="00882A78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O controle manual de prazos de devolução gera inconsistências no cálculo de multas e na comunicação com clientes inadimplentes</w:t>
            </w:r>
            <w:r>
              <w:t>;</w:t>
            </w:r>
          </w:p>
          <w:p w14:paraId="40CA4D17" w14:textId="5A55AE5B" w:rsidR="00491DDE" w:rsidRDefault="00491DDE" w:rsidP="00491DDE">
            <w:pPr>
              <w:jc w:val="left"/>
            </w:pPr>
          </w:p>
          <w:p w14:paraId="3A591C57" w14:textId="03ECE3AC" w:rsidR="00164C28" w:rsidRPr="00DA7289" w:rsidRDefault="00491DDE" w:rsidP="008176FC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Ausência de ferramentas para gerar relatórios de locações, clientes mais ativos, filmes mais alugados ou estatísticas financeiras.</w:t>
            </w:r>
          </w:p>
        </w:tc>
        <w:tc>
          <w:tcPr>
            <w:tcW w:w="5578" w:type="dxa"/>
          </w:tcPr>
          <w:p w14:paraId="3680F614" w14:textId="5C44C7FC" w:rsidR="00A719D4" w:rsidRDefault="00545956" w:rsidP="0081529E">
            <w:pPr>
              <w:jc w:val="left"/>
              <w:rPr>
                <w:b/>
                <w:bCs/>
              </w:rPr>
            </w:pPr>
            <w:r>
              <w:rPr>
                <w:rStyle w:val="Forte"/>
              </w:rPr>
              <w:t>Como cliente</w:t>
            </w:r>
            <w:r>
              <w:t xml:space="preserve">, quero </w:t>
            </w:r>
            <w:r>
              <w:rPr>
                <w:rStyle w:val="Forte"/>
              </w:rPr>
              <w:t>realizar meu cadastro e alugar filmes de forma prática</w:t>
            </w:r>
            <w:r>
              <w:t xml:space="preserve">, além de </w:t>
            </w:r>
            <w:r>
              <w:rPr>
                <w:rStyle w:val="Forte"/>
              </w:rPr>
              <w:t>acompanhar meu histórico de locações e prazos de devolução</w:t>
            </w:r>
            <w:r>
              <w:t>, para evitar multas e escolher facilmente meus próximos filmes.</w:t>
            </w:r>
          </w:p>
          <w:p w14:paraId="27C8C145" w14:textId="77777777" w:rsidR="00164C28" w:rsidRDefault="00164C28" w:rsidP="0081529E">
            <w:pPr>
              <w:jc w:val="left"/>
              <w:rPr>
                <w:b/>
                <w:bCs/>
              </w:rPr>
            </w:pPr>
          </w:p>
          <w:p w14:paraId="2D64AE3C" w14:textId="7B0E4A9B" w:rsidR="00164C28" w:rsidRDefault="00545956" w:rsidP="0081529E">
            <w:pPr>
              <w:jc w:val="left"/>
            </w:pPr>
            <w:r>
              <w:rPr>
                <w:rStyle w:val="Forte"/>
              </w:rPr>
              <w:t>Como atendente</w:t>
            </w:r>
            <w:r>
              <w:t xml:space="preserve">, quero </w:t>
            </w:r>
            <w:r>
              <w:rPr>
                <w:rStyle w:val="Forte"/>
              </w:rPr>
              <w:t>registrar locações e devoluções de forma rápida e organizada</w:t>
            </w:r>
            <w:r>
              <w:t xml:space="preserve">, além de </w:t>
            </w:r>
            <w:r>
              <w:rPr>
                <w:rStyle w:val="Forte"/>
              </w:rPr>
              <w:t>consultar a disponibilidade do acervo em tempo real</w:t>
            </w:r>
            <w:r>
              <w:t>, para oferecer um atendimento mais eficiente aos clientes.</w:t>
            </w:r>
          </w:p>
          <w:p w14:paraId="6E510881" w14:textId="77777777" w:rsidR="00545956" w:rsidRDefault="00545956" w:rsidP="0081529E">
            <w:pPr>
              <w:jc w:val="left"/>
              <w:rPr>
                <w:b/>
                <w:bCs/>
              </w:rPr>
            </w:pPr>
          </w:p>
          <w:p w14:paraId="6D5A8F39" w14:textId="628F66B9" w:rsidR="00184C3A" w:rsidRDefault="00545956" w:rsidP="0081529E">
            <w:pPr>
              <w:jc w:val="left"/>
            </w:pPr>
            <w:r>
              <w:rPr>
                <w:rStyle w:val="Forte"/>
              </w:rPr>
              <w:t>Como administrador</w:t>
            </w:r>
            <w:r>
              <w:t xml:space="preserve">, quero </w:t>
            </w:r>
            <w:r>
              <w:rPr>
                <w:rStyle w:val="Forte"/>
              </w:rPr>
              <w:t>cadastrar e gerenciar os filmes no acervo, controlar usuários e permissões</w:t>
            </w:r>
            <w:r>
              <w:t xml:space="preserve">, além de </w:t>
            </w:r>
            <w:r>
              <w:rPr>
                <w:rStyle w:val="Forte"/>
              </w:rPr>
              <w:t>emitir relatórios de desempenho e movimentações</w:t>
            </w:r>
            <w:r>
              <w:t>, para garantir que a locadora funcione de maneira organizada e lucrativa.</w:t>
            </w:r>
          </w:p>
        </w:tc>
      </w:tr>
    </w:tbl>
    <w:p w14:paraId="0B745942" w14:textId="77777777" w:rsidR="00D77A69" w:rsidRDefault="00D77A69" w:rsidP="00D77A69">
      <w:pPr>
        <w:rPr>
          <w:lang w:val="pt-PT"/>
        </w:rPr>
      </w:pPr>
    </w:p>
    <w:p w14:paraId="0990E44A" w14:textId="77777777" w:rsidR="00DA2E88" w:rsidRDefault="00DA2E88" w:rsidP="00D77A69">
      <w:pPr>
        <w:rPr>
          <w:lang w:val="pt-PT"/>
        </w:rPr>
      </w:pPr>
    </w:p>
    <w:p w14:paraId="16929DE9" w14:textId="77777777" w:rsidR="00DA2E88" w:rsidRPr="0091283D" w:rsidRDefault="00DA2E88" w:rsidP="00DA2E88">
      <w:pPr>
        <w:rPr>
          <w:lang w:val="pt-PT"/>
        </w:rPr>
      </w:pPr>
    </w:p>
    <w:p w14:paraId="11C0C1DF" w14:textId="77777777" w:rsidR="00DA2E88" w:rsidRPr="00264EFB" w:rsidRDefault="00DA2E88" w:rsidP="00DA2E88">
      <w:pPr>
        <w:tabs>
          <w:tab w:val="left" w:pos="3700"/>
        </w:tabs>
        <w:sectPr w:rsidR="00DA2E88" w:rsidRPr="00264EFB" w:rsidSect="00DA2E88">
          <w:headerReference w:type="first" r:id="rId17"/>
          <w:footerReference w:type="first" r:id="rId18"/>
          <w:pgSz w:w="16840" w:h="11907" w:orient="landscape" w:code="9"/>
          <w:pgMar w:top="851" w:right="851" w:bottom="1418" w:left="851" w:header="851" w:footer="851" w:gutter="0"/>
          <w:cols w:space="708"/>
          <w:docGrid w:linePitch="360"/>
        </w:sectPr>
      </w:pPr>
    </w:p>
    <w:p w14:paraId="2ADA53C4" w14:textId="77777777" w:rsidR="00DA2E88" w:rsidRDefault="00DA2E88" w:rsidP="00D77A69">
      <w:pPr>
        <w:rPr>
          <w:lang w:val="pt-PT"/>
        </w:rPr>
      </w:pPr>
    </w:p>
    <w:p w14:paraId="14CC522F" w14:textId="77777777" w:rsidR="0037618A" w:rsidRPr="0037618A" w:rsidRDefault="0037618A" w:rsidP="0037618A">
      <w:pPr>
        <w:pStyle w:val="Ttulo1"/>
        <w:rPr>
          <w:lang w:val="pt-PT"/>
        </w:rPr>
      </w:pPr>
      <w:bookmarkStart w:id="19" w:name="_Toc41559915"/>
      <w:r>
        <w:rPr>
          <w:lang w:val="pt-PT"/>
        </w:rPr>
        <w:t>Usuários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4"/>
        <w:gridCol w:w="2183"/>
        <w:gridCol w:w="6071"/>
      </w:tblGrid>
      <w:tr w:rsidR="0091283D" w:rsidRPr="0091283D" w14:paraId="1A77816B" w14:textId="77777777" w:rsidTr="00DA2E88">
        <w:tc>
          <w:tcPr>
            <w:tcW w:w="0" w:type="auto"/>
            <w:shd w:val="pct5" w:color="auto" w:fill="auto"/>
          </w:tcPr>
          <w:p w14:paraId="7D798F97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Nome</w:t>
            </w:r>
          </w:p>
        </w:tc>
        <w:tc>
          <w:tcPr>
            <w:tcW w:w="0" w:type="auto"/>
            <w:shd w:val="pct5" w:color="auto" w:fill="auto"/>
          </w:tcPr>
          <w:p w14:paraId="3B868EBD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Responsável/Cargo</w:t>
            </w:r>
          </w:p>
        </w:tc>
        <w:tc>
          <w:tcPr>
            <w:tcW w:w="0" w:type="auto"/>
            <w:shd w:val="pct5" w:color="auto" w:fill="auto"/>
          </w:tcPr>
          <w:p w14:paraId="341EBE4E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Responsabilidades</w:t>
            </w:r>
          </w:p>
        </w:tc>
      </w:tr>
      <w:tr w:rsidR="0091283D" w14:paraId="08CC26B3" w14:textId="77777777" w:rsidTr="00DA2E88">
        <w:tc>
          <w:tcPr>
            <w:tcW w:w="0" w:type="auto"/>
          </w:tcPr>
          <w:p w14:paraId="489485EB" w14:textId="2EDBC7F8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Cliente</w:t>
            </w:r>
          </w:p>
        </w:tc>
        <w:tc>
          <w:tcPr>
            <w:tcW w:w="0" w:type="auto"/>
          </w:tcPr>
          <w:p w14:paraId="04E2613D" w14:textId="2921660D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Usuário da Locadora</w:t>
            </w:r>
          </w:p>
        </w:tc>
        <w:tc>
          <w:tcPr>
            <w:tcW w:w="0" w:type="auto"/>
          </w:tcPr>
          <w:p w14:paraId="7BB924F8" w14:textId="7A6BBE6C" w:rsidR="0091283D" w:rsidRPr="00AC183D" w:rsidRDefault="00545956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545956">
              <w:rPr>
                <w:color w:val="000000" w:themeColor="text1"/>
              </w:rPr>
              <w:t>Realizar cadastro, alugar filmes, devolver e consultar histórico.</w:t>
            </w:r>
          </w:p>
        </w:tc>
      </w:tr>
      <w:tr w:rsidR="0091283D" w14:paraId="63BABD82" w14:textId="77777777" w:rsidTr="00DA2E88">
        <w:tc>
          <w:tcPr>
            <w:tcW w:w="0" w:type="auto"/>
          </w:tcPr>
          <w:p w14:paraId="1AF54405" w14:textId="33AF7CFA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Atendente</w:t>
            </w:r>
          </w:p>
        </w:tc>
        <w:tc>
          <w:tcPr>
            <w:tcW w:w="0" w:type="auto"/>
          </w:tcPr>
          <w:p w14:paraId="4E3F46FC" w14:textId="7F284D54" w:rsidR="0091283D" w:rsidRPr="00AC183D" w:rsidRDefault="00545956" w:rsidP="00523697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Funcionário da Locadora</w:t>
            </w:r>
          </w:p>
        </w:tc>
        <w:tc>
          <w:tcPr>
            <w:tcW w:w="0" w:type="auto"/>
          </w:tcPr>
          <w:p w14:paraId="6C932336" w14:textId="363D5E7B" w:rsidR="0091283D" w:rsidRPr="00545956" w:rsidRDefault="00545956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545956">
              <w:rPr>
                <w:color w:val="000000" w:themeColor="text1"/>
              </w:rPr>
              <w:t>Registrar locações, devoluções, auxiliar clientes e verificar disponibilidade de filmes.</w:t>
            </w:r>
          </w:p>
        </w:tc>
      </w:tr>
      <w:tr w:rsidR="00AC183D" w14:paraId="2D2B4FFB" w14:textId="77777777" w:rsidTr="00DA2E88">
        <w:tc>
          <w:tcPr>
            <w:tcW w:w="0" w:type="auto"/>
          </w:tcPr>
          <w:p w14:paraId="0E051DD7" w14:textId="4352744C" w:rsidR="00AC1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Administrador</w:t>
            </w:r>
          </w:p>
        </w:tc>
        <w:tc>
          <w:tcPr>
            <w:tcW w:w="0" w:type="auto"/>
          </w:tcPr>
          <w:p w14:paraId="75566D03" w14:textId="4D3B8216" w:rsidR="00AC183D" w:rsidRPr="00AC183D" w:rsidRDefault="00545956" w:rsidP="00523697">
            <w:pPr>
              <w:pStyle w:val="Instru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Gerente da Locadora</w:t>
            </w:r>
          </w:p>
        </w:tc>
        <w:tc>
          <w:tcPr>
            <w:tcW w:w="0" w:type="auto"/>
          </w:tcPr>
          <w:p w14:paraId="0FA0F6DE" w14:textId="365865B8" w:rsidR="00AC183D" w:rsidRPr="00AC183D" w:rsidRDefault="00545956" w:rsidP="0091283D">
            <w:pPr>
              <w:pStyle w:val="Instruo"/>
              <w:rPr>
                <w:color w:val="000000" w:themeColor="text1"/>
              </w:rPr>
            </w:pPr>
            <w:r w:rsidRPr="00545956">
              <w:rPr>
                <w:color w:val="000000" w:themeColor="text1"/>
              </w:rPr>
              <w:t>Cadastrar filmes no acervo, gerenciar usuários e permissões, gerar relatórios de movimentação e desempenho.</w:t>
            </w:r>
          </w:p>
        </w:tc>
      </w:tr>
    </w:tbl>
    <w:p w14:paraId="71A825E6" w14:textId="77777777" w:rsidR="0037618A" w:rsidRDefault="0037618A" w:rsidP="0037618A">
      <w:pPr>
        <w:rPr>
          <w:lang w:val="pt-PT"/>
        </w:rPr>
      </w:pPr>
    </w:p>
    <w:p w14:paraId="5AC2E0F7" w14:textId="77777777" w:rsidR="00CA1C0D" w:rsidRDefault="00E14F8E">
      <w:pPr>
        <w:pStyle w:val="Ttulo1"/>
        <w:rPr>
          <w:lang w:val="pt-PT"/>
        </w:rPr>
      </w:pPr>
      <w:bookmarkStart w:id="20" w:name="_Toc41559916"/>
      <w:r>
        <w:rPr>
          <w:lang w:val="pt-PT"/>
        </w:rPr>
        <w:t>Restrições Impostas</w:t>
      </w:r>
      <w:bookmarkEnd w:id="20"/>
    </w:p>
    <w:p w14:paraId="50B4852B" w14:textId="1FFC08C1" w:rsidR="00545956" w:rsidRPr="00545956" w:rsidRDefault="00545956" w:rsidP="00545956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bookmarkStart w:id="21" w:name="_Toc41559917"/>
      <w:r w:rsidRPr="00545956">
        <w:rPr>
          <w:rFonts w:ascii="Arial" w:hAnsi="Arial" w:cs="Arial"/>
          <w:sz w:val="20"/>
          <w:szCs w:val="20"/>
        </w:rPr>
        <w:t xml:space="preserve">O sistema deve funcionar exclusivamente como uma aplicação desenvolvida em </w:t>
      </w:r>
      <w:r w:rsidRPr="00545956">
        <w:rPr>
          <w:rStyle w:val="Forte"/>
          <w:rFonts w:ascii="Arial" w:hAnsi="Arial" w:cs="Arial"/>
          <w:sz w:val="20"/>
          <w:szCs w:val="20"/>
        </w:rPr>
        <w:t>Java</w:t>
      </w:r>
      <w:r w:rsidRPr="00545956">
        <w:rPr>
          <w:rFonts w:ascii="Arial" w:hAnsi="Arial" w:cs="Arial"/>
          <w:sz w:val="20"/>
          <w:szCs w:val="20"/>
        </w:rPr>
        <w:t>, instalada localmente nos computadores da locadora.</w:t>
      </w:r>
    </w:p>
    <w:p w14:paraId="3865A813" w14:textId="22E88E8F" w:rsidR="00545956" w:rsidRPr="00545956" w:rsidRDefault="00545956" w:rsidP="00545956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545956">
        <w:rPr>
          <w:rFonts w:ascii="Arial" w:hAnsi="Arial" w:cs="Arial"/>
          <w:sz w:val="20"/>
          <w:szCs w:val="20"/>
        </w:rPr>
        <w:t xml:space="preserve">O sistema deverá ser concluído até </w:t>
      </w:r>
      <w:r w:rsidRPr="00545956">
        <w:rPr>
          <w:rStyle w:val="Forte"/>
          <w:rFonts w:ascii="Arial" w:hAnsi="Arial" w:cs="Arial"/>
          <w:sz w:val="20"/>
          <w:szCs w:val="20"/>
        </w:rPr>
        <w:t>novembro de 2025</w:t>
      </w:r>
      <w:r w:rsidRPr="00545956">
        <w:rPr>
          <w:rFonts w:ascii="Arial" w:hAnsi="Arial" w:cs="Arial"/>
          <w:sz w:val="20"/>
          <w:szCs w:val="20"/>
        </w:rPr>
        <w:t>.</w:t>
      </w:r>
    </w:p>
    <w:p w14:paraId="2EEDB87F" w14:textId="4EB1D180" w:rsidR="00545956" w:rsidRPr="00545956" w:rsidRDefault="00545956" w:rsidP="00545956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545956">
        <w:rPr>
          <w:rFonts w:ascii="Arial" w:hAnsi="Arial" w:cs="Arial"/>
          <w:sz w:val="20"/>
          <w:szCs w:val="20"/>
        </w:rPr>
        <w:t xml:space="preserve">Todos os dados deverão ser armazenados localmente em um banco de dados </w:t>
      </w:r>
      <w:r w:rsidRPr="00545956">
        <w:rPr>
          <w:rStyle w:val="Forte"/>
          <w:rFonts w:ascii="Arial" w:hAnsi="Arial" w:cs="Arial"/>
          <w:sz w:val="20"/>
          <w:szCs w:val="20"/>
        </w:rPr>
        <w:t>relacional</w:t>
      </w:r>
      <w:r w:rsidRPr="00545956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45956">
        <w:rPr>
          <w:rFonts w:ascii="Arial" w:hAnsi="Arial" w:cs="Arial"/>
          <w:sz w:val="20"/>
          <w:szCs w:val="20"/>
        </w:rPr>
        <w:t>SQLite</w:t>
      </w:r>
      <w:proofErr w:type="spellEnd"/>
      <w:r w:rsidRPr="00545956">
        <w:rPr>
          <w:rFonts w:ascii="Arial" w:hAnsi="Arial" w:cs="Arial"/>
          <w:sz w:val="20"/>
          <w:szCs w:val="20"/>
        </w:rPr>
        <w:t>)</w:t>
      </w:r>
    </w:p>
    <w:p w14:paraId="2532B082" w14:textId="77777777" w:rsidR="007B7D37" w:rsidRDefault="007B7D37" w:rsidP="007B7D37">
      <w:pPr>
        <w:pStyle w:val="Ttulo1"/>
        <w:rPr>
          <w:lang w:val="pt-PT"/>
        </w:rPr>
      </w:pPr>
      <w:r>
        <w:rPr>
          <w:lang w:val="pt-PT"/>
        </w:rPr>
        <w:t>Riscos</w:t>
      </w:r>
      <w:bookmarkEnd w:id="21"/>
    </w:p>
    <w:p w14:paraId="1A38428F" w14:textId="1C0605C0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bookmarkStart w:id="22" w:name="_Toc41559918"/>
      <w:r w:rsidRPr="00B73408">
        <w:rPr>
          <w:rFonts w:ascii="Arial" w:hAnsi="Arial" w:cs="Arial"/>
          <w:color w:val="000000" w:themeColor="text1"/>
          <w:sz w:val="20"/>
          <w:szCs w:val="20"/>
        </w:rPr>
        <w:t>Resistência dos funcionários ao uso do novo sistema.</w:t>
      </w:r>
    </w:p>
    <w:p w14:paraId="7B5E21B7" w14:textId="2E175B89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Atrasos na implantação devido à migração de dados do acervo antigo.</w:t>
      </w:r>
    </w:p>
    <w:p w14:paraId="65406B67" w14:textId="511F66DE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Mudanças nos requisitos solicitados pela gerência durante o desenvolvimento.</w:t>
      </w:r>
    </w:p>
    <w:p w14:paraId="73654D6B" w14:textId="3CBA3328" w:rsidR="00B73408" w:rsidRPr="00B73408" w:rsidRDefault="00B73408" w:rsidP="00B7340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Limitações de infraestrutura da locadora (computadores antigos ou baixa capacidade de armazenamento).</w:t>
      </w:r>
    </w:p>
    <w:p w14:paraId="7262A11D" w14:textId="77777777" w:rsidR="00CA1C0D" w:rsidRDefault="00E14F8E">
      <w:pPr>
        <w:pStyle w:val="Ttulo1"/>
        <w:rPr>
          <w:lang w:val="pt-PT"/>
        </w:rPr>
      </w:pPr>
      <w:r>
        <w:rPr>
          <w:lang w:val="pt-PT"/>
        </w:rPr>
        <w:t>Requisitos de Documentação</w:t>
      </w:r>
      <w:bookmarkEnd w:id="22"/>
    </w:p>
    <w:p w14:paraId="539761FF" w14:textId="5B64E6AC" w:rsidR="00B73408" w:rsidRDefault="00B73408" w:rsidP="00B73408">
      <w:pPr>
        <w:numPr>
          <w:ilvl w:val="0"/>
          <w:numId w:val="28"/>
        </w:numPr>
      </w:pPr>
      <w:r>
        <w:t>Do</w:t>
      </w:r>
      <w:r>
        <w:t>cument</w:t>
      </w:r>
      <w:r w:rsidR="00573EA4">
        <w:t>ação de modelagem</w:t>
      </w:r>
      <w:r>
        <w:t>: casos de uso do projeto.</w:t>
      </w:r>
    </w:p>
    <w:p w14:paraId="49C506FE" w14:textId="2D8E27FB" w:rsidR="00AC183D" w:rsidRPr="00AC183D" w:rsidRDefault="00B73408" w:rsidP="00B73408">
      <w:pPr>
        <w:numPr>
          <w:ilvl w:val="0"/>
          <w:numId w:val="28"/>
        </w:numPr>
      </w:pPr>
      <w:r>
        <w:t xml:space="preserve">Manual do Usuário: </w:t>
      </w:r>
      <w:r>
        <w:t>instruções para cadastro de clientes, locação, devolução e consulta de histórico</w:t>
      </w:r>
      <w:bookmarkStart w:id="23" w:name="_GoBack"/>
      <w:bookmarkEnd w:id="23"/>
      <w:r>
        <w:t>.</w:t>
      </w:r>
      <w:r w:rsidRPr="00AC183D">
        <w:t xml:space="preserve"> </w:t>
      </w:r>
    </w:p>
    <w:sectPr w:rsidR="00AC183D" w:rsidRPr="00AC183D" w:rsidSect="00DA2E88">
      <w:headerReference w:type="default" r:id="rId19"/>
      <w:footerReference w:type="default" r:id="rId20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C901AB" w14:textId="77777777" w:rsidR="00521DE9" w:rsidRDefault="00521DE9">
      <w:r>
        <w:separator/>
      </w:r>
    </w:p>
  </w:endnote>
  <w:endnote w:type="continuationSeparator" w:id="0">
    <w:p w14:paraId="0AF71950" w14:textId="77777777" w:rsidR="00521DE9" w:rsidRDefault="00521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49BAD5" w14:textId="77777777" w:rsidR="006A25C4" w:rsidRDefault="006A25C4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6A25C4" w14:paraId="5F98185E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4F9165D4" w14:textId="77777777" w:rsidR="006A25C4" w:rsidRDefault="006A25C4">
          <w:pPr>
            <w:pStyle w:val="Rodap"/>
          </w:pPr>
          <w:r>
            <w:t>Politec Ltda.</w:t>
          </w:r>
        </w:p>
        <w:p w14:paraId="17FC57CD" w14:textId="77777777" w:rsidR="006A25C4" w:rsidRDefault="006A25C4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46C10886" w14:textId="77777777" w:rsidR="006A25C4" w:rsidRDefault="006A25C4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7670C73B" w14:textId="77777777" w:rsidR="006A25C4" w:rsidRDefault="006A25C4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68EBCAC1" w14:textId="77777777" w:rsidR="006A25C4" w:rsidRDefault="006A25C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264BA" w14:textId="77777777" w:rsidR="00152A9F" w:rsidRDefault="00152A9F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152A9F" w14:paraId="217E4732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DEF2FCD" w14:textId="77777777" w:rsidR="00152A9F" w:rsidRDefault="00152A9F">
          <w:pPr>
            <w:pStyle w:val="Rodap"/>
          </w:pPr>
          <w:r>
            <w:t>Politec Ltda.</w:t>
          </w:r>
        </w:p>
        <w:p w14:paraId="3C09AB9B" w14:textId="77777777" w:rsidR="00152A9F" w:rsidRDefault="00152A9F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A0934DF" w14:textId="77777777" w:rsidR="00152A9F" w:rsidRDefault="00152A9F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E3E2781" w14:textId="77777777" w:rsidR="00152A9F" w:rsidRDefault="00152A9F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047E2003" w14:textId="77777777" w:rsidR="00152A9F" w:rsidRDefault="00152A9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6964EF" w14:textId="77777777" w:rsidR="00DA2E88" w:rsidRDefault="00DA2E88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DA2E88" w14:paraId="1822D013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3522182" w14:textId="77777777" w:rsidR="00DA2E88" w:rsidRDefault="00DA2E88">
          <w:pPr>
            <w:pStyle w:val="Rodap"/>
          </w:pPr>
          <w:r>
            <w:t>Politec Ltda.</w:t>
          </w:r>
        </w:p>
        <w:p w14:paraId="20DC354C" w14:textId="77777777" w:rsidR="00DA2E88" w:rsidRDefault="00DA2E88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3AF55982" w14:textId="77777777" w:rsidR="00DA2E88" w:rsidRDefault="00DA2E88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7177B334" w14:textId="77777777" w:rsidR="00DA2E88" w:rsidRDefault="00DA2E88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0A9517E3" w14:textId="77777777" w:rsidR="00DA2E88" w:rsidRDefault="00DA2E88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B6998F" w14:textId="77777777" w:rsidR="00CA1C0D" w:rsidRDefault="00CA1C0D"/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20"/>
      <w:gridCol w:w="1440"/>
      <w:gridCol w:w="2340"/>
      <w:gridCol w:w="1610"/>
    </w:tblGrid>
    <w:tr w:rsidR="00CA1C0D" w14:paraId="0B2C8858" w14:textId="77777777">
      <w:trPr>
        <w:cantSplit/>
      </w:trPr>
      <w:sdt>
        <w:sdtPr>
          <w:alias w:val="Gestor"/>
          <w:tag w:val=""/>
          <w:id w:val="1558433569"/>
          <w:placeholder>
            <w:docPart w:val="231A6B14F3E64030B970F75CB214EAD9"/>
          </w:placeholder>
          <w:dataBinding w:prefixMappings="xmlns:ns0='http://schemas.openxmlformats.org/officeDocument/2006/extended-properties' " w:xpath="/ns0:Properties[1]/ns0:Manager[1]" w:storeItemID="{6668398D-A668-4E3E-A5EB-62B293D839F1}"/>
          <w:text/>
        </w:sdtPr>
        <w:sdtEndPr/>
        <w:sdtContent>
          <w:tc>
            <w:tcPr>
              <w:tcW w:w="4320" w:type="dxa"/>
            </w:tcPr>
            <w:p w14:paraId="142DDB84" w14:textId="56B1E5E7" w:rsidR="00CA1C0D" w:rsidRDefault="008E2912">
              <w:r>
                <w:t>100F – 100% Filme</w:t>
              </w:r>
            </w:p>
          </w:tc>
        </w:sdtContent>
      </w:sdt>
      <w:tc>
        <w:tcPr>
          <w:tcW w:w="1440" w:type="dxa"/>
          <w:vAlign w:val="center"/>
        </w:tcPr>
        <w:p w14:paraId="3E4B2541" w14:textId="77777777" w:rsidR="00CA1C0D" w:rsidRDefault="00CA1C0D"/>
      </w:tc>
      <w:sdt>
        <w:sdtPr>
          <w:rPr>
            <w:lang w:val="pt-PT"/>
          </w:rPr>
          <w:alias w:val="Assunto"/>
          <w:tag w:val=""/>
          <w:id w:val="1033692094"/>
          <w:placeholder>
            <w:docPart w:val="DFF7A2290D1448F2AFC5699003AF204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2340" w:type="dxa"/>
              <w:vAlign w:val="center"/>
            </w:tcPr>
            <w:p w14:paraId="63E10155" w14:textId="19E53761" w:rsidR="00CA1C0D" w:rsidRPr="00F22AD8" w:rsidRDefault="00906BF1">
              <w:pPr>
                <w:rPr>
                  <w:lang w:val="pt-PT"/>
                </w:rPr>
              </w:pPr>
              <w:r>
                <w:t>Versão 1.3</w:t>
              </w:r>
            </w:p>
          </w:tc>
        </w:sdtContent>
      </w:sdt>
      <w:tc>
        <w:tcPr>
          <w:tcW w:w="1610" w:type="dxa"/>
          <w:vAlign w:val="center"/>
        </w:tcPr>
        <w:p w14:paraId="49FD0819" w14:textId="79EBB0BF" w:rsidR="00CA1C0D" w:rsidRDefault="00E14F8E" w:rsidP="006A25C4">
          <w:pPr>
            <w:jc w:val="right"/>
          </w:pPr>
          <w:r>
            <w:rPr>
              <w:lang w:val="en-US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06BF1">
            <w:rPr>
              <w:noProof/>
            </w:rPr>
            <w:t>6</w:t>
          </w:r>
          <w:r>
            <w:fldChar w:fldCharType="end"/>
          </w:r>
          <w:r>
            <w:t xml:space="preserve"> de </w:t>
          </w:r>
          <w:r w:rsidR="00EB6C26">
            <w:fldChar w:fldCharType="begin"/>
          </w:r>
          <w:r w:rsidR="00EB6C26">
            <w:instrText xml:space="preserve"> NUMPAGES </w:instrText>
          </w:r>
          <w:r w:rsidR="00EB6C26">
            <w:fldChar w:fldCharType="separate"/>
          </w:r>
          <w:r w:rsidR="00906BF1">
            <w:rPr>
              <w:noProof/>
            </w:rPr>
            <w:t>6</w:t>
          </w:r>
          <w:r w:rsidR="00EB6C26">
            <w:rPr>
              <w:noProof/>
            </w:rPr>
            <w:fldChar w:fldCharType="end"/>
          </w:r>
        </w:p>
      </w:tc>
    </w:tr>
  </w:tbl>
  <w:p w14:paraId="4677429A" w14:textId="7B78FD37" w:rsidR="00CA1C0D" w:rsidRDefault="006A25C4" w:rsidP="006A25C4">
    <w:pPr>
      <w:jc w:val="right"/>
    </w:pPr>
    <w:r>
      <w:t xml:space="preserve">vs: </w:t>
    </w:r>
    <w:r w:rsidR="00521DE9">
      <w:fldChar w:fldCharType="begin"/>
    </w:r>
    <w:r w:rsidR="00521DE9">
      <w:instrText xml:space="preserve"> DOCPROPERTY  "Versão Modelo"  \* MERGEFORMAT </w:instrText>
    </w:r>
    <w:r w:rsidR="00521DE9">
      <w:fldChar w:fldCharType="separate"/>
    </w:r>
    <w:r w:rsidR="00B13848">
      <w:t>1</w:t>
    </w:r>
    <w:r w:rsidR="00521DE9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039BBF" w14:textId="77777777" w:rsidR="00521DE9" w:rsidRDefault="00521DE9">
      <w:r>
        <w:separator/>
      </w:r>
    </w:p>
  </w:footnote>
  <w:footnote w:type="continuationSeparator" w:id="0">
    <w:p w14:paraId="4551F6E6" w14:textId="77777777" w:rsidR="00521DE9" w:rsidRDefault="00521D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6A25C4" w14:paraId="1B7940F7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45023788" w14:textId="77777777" w:rsidR="006A25C4" w:rsidRDefault="006A25C4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01192FA8" w14:textId="77777777" w:rsidR="006A25C4" w:rsidRDefault="006A25C4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3E45EBF1" w14:textId="77777777" w:rsidR="006A25C4" w:rsidRDefault="006A25C4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6B3BCCE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pt;height:36pt">
                <v:imagedata r:id="rId1" o:title=""/>
              </v:shape>
              <o:OLEObject Type="Embed" ProgID="Word.Picture.8" ShapeID="_x0000_i1025" DrawAspect="Content" ObjectID="_1818576501" r:id="rId2"/>
            </w:object>
          </w:r>
        </w:p>
      </w:tc>
    </w:tr>
  </w:tbl>
  <w:p w14:paraId="15BDFC74" w14:textId="77777777" w:rsidR="006A25C4" w:rsidRDefault="006A25C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152A9F" w14:paraId="33338AD1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584428C9" w14:textId="77777777" w:rsidR="00152A9F" w:rsidRDefault="00152A9F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9DD89A0" w14:textId="77777777" w:rsidR="00152A9F" w:rsidRDefault="00152A9F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52F59A76" w14:textId="77777777" w:rsidR="00152A9F" w:rsidRDefault="00152A9F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70307F6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4.5pt;height:36pt">
                <v:imagedata r:id="rId1" o:title=""/>
              </v:shape>
              <o:OLEObject Type="Embed" ProgID="Word.Picture.8" ShapeID="_x0000_i1026" DrawAspect="Content" ObjectID="_1818576502" r:id="rId2"/>
            </w:object>
          </w:r>
        </w:p>
      </w:tc>
    </w:tr>
  </w:tbl>
  <w:p w14:paraId="5B61479F" w14:textId="77777777" w:rsidR="00152A9F" w:rsidRDefault="00152A9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DA2E88" w14:paraId="51D10E90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64743A08" w14:textId="77777777" w:rsidR="00DA2E88" w:rsidRDefault="00DA2E88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59E32A95" w14:textId="77777777" w:rsidR="00DA2E88" w:rsidRDefault="00DA2E88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7AE5829F" w14:textId="77777777" w:rsidR="00DA2E88" w:rsidRDefault="00DA2E88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0F936E6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64.5pt;height:36pt">
                <v:imagedata r:id="rId1" o:title=""/>
              </v:shape>
              <o:OLEObject Type="Embed" ProgID="Word.Picture.8" ShapeID="_x0000_i1027" DrawAspect="Content" ObjectID="_1818576503" r:id="rId2"/>
            </w:object>
          </w:r>
        </w:p>
      </w:tc>
    </w:tr>
  </w:tbl>
  <w:p w14:paraId="5C288D71" w14:textId="77777777" w:rsidR="00DA2E88" w:rsidRDefault="00DA2E88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CA1C0D" w14:paraId="1D34C86C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73B9A097" w14:textId="1DEECCE4" w:rsidR="00CA1C0D" w:rsidRDefault="00CA1C0D">
          <w:pPr>
            <w:jc w:val="center"/>
            <w:rPr>
              <w:b/>
              <w:bCs/>
              <w:lang w:val="pt-PT"/>
            </w:rPr>
          </w:pPr>
        </w:p>
      </w:tc>
      <w:sdt>
        <w:sdtPr>
          <w:rPr>
            <w:bCs/>
            <w:lang w:val="pt-PT"/>
          </w:rPr>
          <w:alias w:val="Título"/>
          <w:tag w:val=""/>
          <w:id w:val="1350989896"/>
          <w:placeholder>
            <w:docPart w:val="2DA6391D492D4B8A9CFD4C82A1F0890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14:paraId="3352C554" w14:textId="77777777" w:rsidR="00CA1C0D" w:rsidRPr="00CF37F6" w:rsidRDefault="006A25C4">
              <w:pPr>
                <w:jc w:val="center"/>
                <w:rPr>
                  <w:b/>
                  <w:bCs/>
                  <w:sz w:val="24"/>
                  <w:lang w:val="pt-PT"/>
                </w:rPr>
              </w:pPr>
              <w:r>
                <w:rPr>
                  <w:bCs/>
                  <w:lang w:val="pt-PT"/>
                </w:rPr>
                <w:t>Visão</w:t>
              </w:r>
            </w:p>
          </w:tc>
        </w:sdtContent>
      </w:sdt>
      <w:tc>
        <w:tcPr>
          <w:tcW w:w="1440" w:type="dxa"/>
          <w:vAlign w:val="center"/>
        </w:tcPr>
        <w:p w14:paraId="096906C1" w14:textId="77777777" w:rsidR="00CA1C0D" w:rsidRDefault="00CA1C0D">
          <w:pPr>
            <w:rPr>
              <w:b/>
            </w:rPr>
          </w:pPr>
        </w:p>
      </w:tc>
    </w:tr>
  </w:tbl>
  <w:p w14:paraId="0CF99474" w14:textId="77777777" w:rsidR="00CA1C0D" w:rsidRDefault="00CA1C0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E22D3"/>
    <w:multiLevelType w:val="hybridMultilevel"/>
    <w:tmpl w:val="AA307DF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4327CB"/>
    <w:multiLevelType w:val="multilevel"/>
    <w:tmpl w:val="8970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B7AF5"/>
    <w:multiLevelType w:val="multilevel"/>
    <w:tmpl w:val="9680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26CD4"/>
    <w:multiLevelType w:val="hybridMultilevel"/>
    <w:tmpl w:val="80687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B6E15"/>
    <w:multiLevelType w:val="hybridMultilevel"/>
    <w:tmpl w:val="E2C090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C1FA0"/>
    <w:multiLevelType w:val="multilevel"/>
    <w:tmpl w:val="E57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15BB4"/>
    <w:multiLevelType w:val="hybridMultilevel"/>
    <w:tmpl w:val="A8345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800A1"/>
    <w:multiLevelType w:val="hybridMultilevel"/>
    <w:tmpl w:val="BD5AAE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8492D"/>
    <w:multiLevelType w:val="hybridMultilevel"/>
    <w:tmpl w:val="AA5047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A87B86"/>
    <w:multiLevelType w:val="multilevel"/>
    <w:tmpl w:val="4D4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21441E"/>
    <w:multiLevelType w:val="hybridMultilevel"/>
    <w:tmpl w:val="607E467E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C635906"/>
    <w:multiLevelType w:val="hybridMultilevel"/>
    <w:tmpl w:val="98044F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3037C9"/>
    <w:multiLevelType w:val="hybridMultilevel"/>
    <w:tmpl w:val="A45E2C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9150F"/>
    <w:multiLevelType w:val="hybridMultilevel"/>
    <w:tmpl w:val="2144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EA09FD"/>
    <w:multiLevelType w:val="multilevel"/>
    <w:tmpl w:val="B0E2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A42EB3"/>
    <w:multiLevelType w:val="multilevel"/>
    <w:tmpl w:val="9440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E42582"/>
    <w:multiLevelType w:val="hybridMultilevel"/>
    <w:tmpl w:val="5D2017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FF71FA"/>
    <w:multiLevelType w:val="hybridMultilevel"/>
    <w:tmpl w:val="B59255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8168B2"/>
    <w:multiLevelType w:val="hybridMultilevel"/>
    <w:tmpl w:val="90187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D2393C"/>
    <w:multiLevelType w:val="hybridMultilevel"/>
    <w:tmpl w:val="F7EA804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3F37BFE"/>
    <w:multiLevelType w:val="hybridMultilevel"/>
    <w:tmpl w:val="FA704D92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D01DE"/>
    <w:multiLevelType w:val="hybridMultilevel"/>
    <w:tmpl w:val="AA50471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75133A1"/>
    <w:multiLevelType w:val="multilevel"/>
    <w:tmpl w:val="65BC53E8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23" w15:restartNumberingAfterBreak="0">
    <w:nsid w:val="79C71D63"/>
    <w:multiLevelType w:val="multilevel"/>
    <w:tmpl w:val="2C062F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725FC3"/>
    <w:multiLevelType w:val="hybridMultilevel"/>
    <w:tmpl w:val="2BB0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10"/>
  </w:num>
  <w:num w:numId="7">
    <w:abstractNumId w:val="6"/>
  </w:num>
  <w:num w:numId="8">
    <w:abstractNumId w:val="13"/>
  </w:num>
  <w:num w:numId="9">
    <w:abstractNumId w:val="21"/>
  </w:num>
  <w:num w:numId="10">
    <w:abstractNumId w:val="19"/>
  </w:num>
  <w:num w:numId="11">
    <w:abstractNumId w:val="15"/>
  </w:num>
  <w:num w:numId="12">
    <w:abstractNumId w:val="2"/>
  </w:num>
  <w:num w:numId="13">
    <w:abstractNumId w:val="0"/>
  </w:num>
  <w:num w:numId="14">
    <w:abstractNumId w:val="8"/>
  </w:num>
  <w:num w:numId="15">
    <w:abstractNumId w:val="9"/>
  </w:num>
  <w:num w:numId="16">
    <w:abstractNumId w:val="11"/>
  </w:num>
  <w:num w:numId="17">
    <w:abstractNumId w:val="5"/>
  </w:num>
  <w:num w:numId="18">
    <w:abstractNumId w:val="12"/>
  </w:num>
  <w:num w:numId="19">
    <w:abstractNumId w:val="14"/>
  </w:num>
  <w:num w:numId="20">
    <w:abstractNumId w:val="17"/>
  </w:num>
  <w:num w:numId="21">
    <w:abstractNumId w:val="24"/>
  </w:num>
  <w:num w:numId="22">
    <w:abstractNumId w:val="4"/>
  </w:num>
  <w:num w:numId="23">
    <w:abstractNumId w:val="1"/>
  </w:num>
  <w:num w:numId="24">
    <w:abstractNumId w:val="7"/>
  </w:num>
  <w:num w:numId="25">
    <w:abstractNumId w:val="3"/>
  </w:num>
  <w:num w:numId="26">
    <w:abstractNumId w:val="18"/>
  </w:num>
  <w:num w:numId="27">
    <w:abstractNumId w:val="16"/>
  </w:num>
  <w:num w:numId="28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349"/>
    <w:rsid w:val="000159DC"/>
    <w:rsid w:val="00025474"/>
    <w:rsid w:val="0002636E"/>
    <w:rsid w:val="00034776"/>
    <w:rsid w:val="000568CE"/>
    <w:rsid w:val="0006541F"/>
    <w:rsid w:val="000A58BE"/>
    <w:rsid w:val="000B1595"/>
    <w:rsid w:val="000B65A4"/>
    <w:rsid w:val="000E5CBC"/>
    <w:rsid w:val="001006F0"/>
    <w:rsid w:val="00101781"/>
    <w:rsid w:val="001314C0"/>
    <w:rsid w:val="0013302C"/>
    <w:rsid w:val="00134755"/>
    <w:rsid w:val="00134A32"/>
    <w:rsid w:val="00152A9F"/>
    <w:rsid w:val="00156BB7"/>
    <w:rsid w:val="00164C28"/>
    <w:rsid w:val="00170C62"/>
    <w:rsid w:val="001775DB"/>
    <w:rsid w:val="00184C3A"/>
    <w:rsid w:val="00192DDA"/>
    <w:rsid w:val="00195780"/>
    <w:rsid w:val="0019608B"/>
    <w:rsid w:val="001D04FB"/>
    <w:rsid w:val="001F4454"/>
    <w:rsid w:val="001F7C4D"/>
    <w:rsid w:val="0020544C"/>
    <w:rsid w:val="00206602"/>
    <w:rsid w:val="00224218"/>
    <w:rsid w:val="002545BD"/>
    <w:rsid w:val="00271A9A"/>
    <w:rsid w:val="00280DC8"/>
    <w:rsid w:val="00281B62"/>
    <w:rsid w:val="002C1428"/>
    <w:rsid w:val="002C4CB3"/>
    <w:rsid w:val="002E21AE"/>
    <w:rsid w:val="003367A0"/>
    <w:rsid w:val="00371EB7"/>
    <w:rsid w:val="0037618A"/>
    <w:rsid w:val="00382C28"/>
    <w:rsid w:val="00396FEE"/>
    <w:rsid w:val="003A4A3C"/>
    <w:rsid w:val="003C5472"/>
    <w:rsid w:val="003D28E2"/>
    <w:rsid w:val="003F78CC"/>
    <w:rsid w:val="00412ACF"/>
    <w:rsid w:val="00424835"/>
    <w:rsid w:val="004262DA"/>
    <w:rsid w:val="004725AE"/>
    <w:rsid w:val="004728B4"/>
    <w:rsid w:val="00480DDC"/>
    <w:rsid w:val="00491DDE"/>
    <w:rsid w:val="004C386F"/>
    <w:rsid w:val="004D6B26"/>
    <w:rsid w:val="004F797F"/>
    <w:rsid w:val="00521020"/>
    <w:rsid w:val="00521DE9"/>
    <w:rsid w:val="0054001E"/>
    <w:rsid w:val="00545956"/>
    <w:rsid w:val="00572868"/>
    <w:rsid w:val="00573EA4"/>
    <w:rsid w:val="00577A27"/>
    <w:rsid w:val="00591727"/>
    <w:rsid w:val="005E42C4"/>
    <w:rsid w:val="00602E0A"/>
    <w:rsid w:val="00610E1D"/>
    <w:rsid w:val="00613676"/>
    <w:rsid w:val="00632E17"/>
    <w:rsid w:val="006A25C4"/>
    <w:rsid w:val="006B467F"/>
    <w:rsid w:val="006B6DDC"/>
    <w:rsid w:val="006C1E6E"/>
    <w:rsid w:val="006F3CDE"/>
    <w:rsid w:val="00706369"/>
    <w:rsid w:val="00721E27"/>
    <w:rsid w:val="0072744E"/>
    <w:rsid w:val="00746907"/>
    <w:rsid w:val="00754E2E"/>
    <w:rsid w:val="007552CD"/>
    <w:rsid w:val="007612B3"/>
    <w:rsid w:val="007B7D37"/>
    <w:rsid w:val="0081529E"/>
    <w:rsid w:val="008176FC"/>
    <w:rsid w:val="008535C4"/>
    <w:rsid w:val="008601CF"/>
    <w:rsid w:val="00866C43"/>
    <w:rsid w:val="00866F97"/>
    <w:rsid w:val="00873211"/>
    <w:rsid w:val="008E2912"/>
    <w:rsid w:val="008F4B1B"/>
    <w:rsid w:val="008F5C6A"/>
    <w:rsid w:val="00906BF1"/>
    <w:rsid w:val="0091283D"/>
    <w:rsid w:val="0095017F"/>
    <w:rsid w:val="00970EC6"/>
    <w:rsid w:val="0099317F"/>
    <w:rsid w:val="009B1EEF"/>
    <w:rsid w:val="009D378B"/>
    <w:rsid w:val="00A00136"/>
    <w:rsid w:val="00A17A8E"/>
    <w:rsid w:val="00A32954"/>
    <w:rsid w:val="00A37E2B"/>
    <w:rsid w:val="00A40A69"/>
    <w:rsid w:val="00A54580"/>
    <w:rsid w:val="00A56BE7"/>
    <w:rsid w:val="00A572D2"/>
    <w:rsid w:val="00A719D4"/>
    <w:rsid w:val="00AC183D"/>
    <w:rsid w:val="00B13848"/>
    <w:rsid w:val="00B300EC"/>
    <w:rsid w:val="00B31999"/>
    <w:rsid w:val="00B3557E"/>
    <w:rsid w:val="00B562B3"/>
    <w:rsid w:val="00B60DF4"/>
    <w:rsid w:val="00B62AA1"/>
    <w:rsid w:val="00B73408"/>
    <w:rsid w:val="00B940E5"/>
    <w:rsid w:val="00BA55D0"/>
    <w:rsid w:val="00BB7C2C"/>
    <w:rsid w:val="00BD3D76"/>
    <w:rsid w:val="00BD4D84"/>
    <w:rsid w:val="00BF0349"/>
    <w:rsid w:val="00C062D5"/>
    <w:rsid w:val="00C129C2"/>
    <w:rsid w:val="00C15732"/>
    <w:rsid w:val="00C22D9B"/>
    <w:rsid w:val="00C27650"/>
    <w:rsid w:val="00C357FE"/>
    <w:rsid w:val="00C57F62"/>
    <w:rsid w:val="00CA1C0D"/>
    <w:rsid w:val="00CA25BD"/>
    <w:rsid w:val="00CF37F6"/>
    <w:rsid w:val="00D3175B"/>
    <w:rsid w:val="00D675CB"/>
    <w:rsid w:val="00D77A69"/>
    <w:rsid w:val="00D82CF1"/>
    <w:rsid w:val="00DA2E88"/>
    <w:rsid w:val="00DA3099"/>
    <w:rsid w:val="00DA7289"/>
    <w:rsid w:val="00DE041A"/>
    <w:rsid w:val="00E0610F"/>
    <w:rsid w:val="00E12EA7"/>
    <w:rsid w:val="00E14F8E"/>
    <w:rsid w:val="00E26429"/>
    <w:rsid w:val="00E3366B"/>
    <w:rsid w:val="00E37A72"/>
    <w:rsid w:val="00E40350"/>
    <w:rsid w:val="00E527AA"/>
    <w:rsid w:val="00E72350"/>
    <w:rsid w:val="00E75ACD"/>
    <w:rsid w:val="00EA286C"/>
    <w:rsid w:val="00EB261B"/>
    <w:rsid w:val="00EB6C26"/>
    <w:rsid w:val="00EC1921"/>
    <w:rsid w:val="00EE12F5"/>
    <w:rsid w:val="00EF3596"/>
    <w:rsid w:val="00F1728E"/>
    <w:rsid w:val="00F17D38"/>
    <w:rsid w:val="00F2279B"/>
    <w:rsid w:val="00F22AD8"/>
    <w:rsid w:val="00F90E13"/>
    <w:rsid w:val="00FA1110"/>
    <w:rsid w:val="00FB2A79"/>
    <w:rsid w:val="00FC5E20"/>
    <w:rsid w:val="00FE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ECEBAB"/>
  <w15:docId w15:val="{ED928BF2-9399-42A2-A80C-518D5351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4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5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6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customStyle="1" w:styleId="BodyText">
    <w:name w:val="BodyText"/>
    <w:basedOn w:val="Normal"/>
    <w:pPr>
      <w:spacing w:before="40" w:after="60"/>
    </w:pPr>
    <w:rPr>
      <w:color w:val="auto"/>
    </w:rPr>
  </w:style>
  <w:style w:type="character" w:styleId="Refdecomentrio">
    <w:name w:val="annotation reference"/>
    <w:basedOn w:val="Fontepargpadro"/>
    <w:semiHidden/>
    <w:rPr>
      <w:sz w:val="16"/>
      <w:szCs w:val="16"/>
    </w:rPr>
  </w:style>
  <w:style w:type="paragraph" w:styleId="Textodecomentrio">
    <w:name w:val="annotation text"/>
    <w:basedOn w:val="Normal"/>
    <w:semiHidden/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after="120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paragraph" w:styleId="Corpodetexto">
    <w:name w:val="Body Text"/>
    <w:basedOn w:val="Normal"/>
    <w:semiHidden/>
    <w:pPr>
      <w:jc w:val="left"/>
    </w:pPr>
    <w:rPr>
      <w:lang w:val="pt-PT"/>
    </w:rPr>
  </w:style>
  <w:style w:type="character" w:styleId="TextodoEspaoReservado">
    <w:name w:val="Placeholder Text"/>
    <w:basedOn w:val="Fontepargpadro"/>
    <w:uiPriority w:val="99"/>
    <w:semiHidden/>
    <w:rsid w:val="006A25C4"/>
    <w:rPr>
      <w:color w:val="808080"/>
    </w:rPr>
  </w:style>
  <w:style w:type="character" w:customStyle="1" w:styleId="RodapChar">
    <w:name w:val="Rodapé Char"/>
    <w:basedOn w:val="Fontepargpadro"/>
    <w:link w:val="Rodap"/>
    <w:semiHidden/>
    <w:rsid w:val="006A25C4"/>
    <w:rPr>
      <w:rFonts w:ascii="Arial" w:hAnsi="Arial" w:cs="Arial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2D9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2D9B"/>
    <w:rPr>
      <w:rFonts w:ascii="Tahoma" w:hAnsi="Tahoma" w:cs="Tahoma"/>
      <w:color w:val="000000"/>
      <w:sz w:val="16"/>
      <w:szCs w:val="16"/>
    </w:rPr>
  </w:style>
  <w:style w:type="table" w:styleId="Tabelacomgrade">
    <w:name w:val="Table Grid"/>
    <w:basedOn w:val="Tabelanormal"/>
    <w:uiPriority w:val="39"/>
    <w:rsid w:val="00184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054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21E27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fadeinm1hgl8">
    <w:name w:val="_fadein_m1hgl_8"/>
    <w:basedOn w:val="Fontepargpadro"/>
    <w:rsid w:val="00721E27"/>
  </w:style>
  <w:style w:type="character" w:styleId="Forte">
    <w:name w:val="Strong"/>
    <w:basedOn w:val="Fontepargpadro"/>
    <w:uiPriority w:val="22"/>
    <w:qFormat/>
    <w:rsid w:val="00A32954"/>
    <w:rPr>
      <w:b/>
      <w:b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C1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ibernate.org/orm/documentation/?utm_source=chatgpt.com" TargetMode="Externa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spring.io/spring-boot/docs/current/reference/html/?utm_source=chatgpt.com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qlite.org/docs.html?utm_source=chatgpt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ocs.spring.io/spring-data/jpa/docs/current/reference/html/?utm_source=chatgpt.com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esktop\Template%20-%20Vis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A6391D492D4B8A9CFD4C82A1F089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7A0DA3-F57D-4415-8919-CB1EB14AFB5A}"/>
      </w:docPartPr>
      <w:docPartBody>
        <w:p w:rsidR="000B4C5E" w:rsidRDefault="0006375A">
          <w:pPr>
            <w:pStyle w:val="2DA6391D492D4B8A9CFD4C82A1F08906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231A6B14F3E64030B970F75CB214EA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B2CC34-3418-46EB-BCE9-93C71D80F9F0}"/>
      </w:docPartPr>
      <w:docPartBody>
        <w:p w:rsidR="000B4C5E" w:rsidRDefault="0006375A">
          <w:pPr>
            <w:pStyle w:val="231A6B14F3E64030B970F75CB214EAD9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DFF7A2290D1448F2AFC5699003AF20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79A6652-4B2C-4091-B9B7-41B1AF758923}"/>
      </w:docPartPr>
      <w:docPartBody>
        <w:p w:rsidR="000B4C5E" w:rsidRDefault="0006375A">
          <w:pPr>
            <w:pStyle w:val="DFF7A2290D1448F2AFC5699003AF2040"/>
          </w:pPr>
          <w:r w:rsidRPr="00A0088E">
            <w:rPr>
              <w:rStyle w:val="TextodoEspaoReservado"/>
            </w:rPr>
            <w:t>[Gestor]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8C"/>
    <w:rsid w:val="00005B0C"/>
    <w:rsid w:val="00016448"/>
    <w:rsid w:val="0002636E"/>
    <w:rsid w:val="0006375A"/>
    <w:rsid w:val="000A40A8"/>
    <w:rsid w:val="000B4C5E"/>
    <w:rsid w:val="001A3A1A"/>
    <w:rsid w:val="001A4C73"/>
    <w:rsid w:val="001D04FB"/>
    <w:rsid w:val="001F4454"/>
    <w:rsid w:val="002545BD"/>
    <w:rsid w:val="003175E8"/>
    <w:rsid w:val="003A4A3C"/>
    <w:rsid w:val="004C386F"/>
    <w:rsid w:val="004F797F"/>
    <w:rsid w:val="0057611F"/>
    <w:rsid w:val="00577C69"/>
    <w:rsid w:val="00602E0A"/>
    <w:rsid w:val="00610E1D"/>
    <w:rsid w:val="00685CB8"/>
    <w:rsid w:val="0072744E"/>
    <w:rsid w:val="007F23A3"/>
    <w:rsid w:val="00856841"/>
    <w:rsid w:val="00A56BE7"/>
    <w:rsid w:val="00DD2F82"/>
    <w:rsid w:val="00E93DCE"/>
    <w:rsid w:val="00EA286C"/>
    <w:rsid w:val="00EB5DFA"/>
    <w:rsid w:val="00EC1921"/>
    <w:rsid w:val="00EF671E"/>
    <w:rsid w:val="00F3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2DA6391D492D4B8A9CFD4C82A1F08906">
    <w:name w:val="2DA6391D492D4B8A9CFD4C82A1F08906"/>
  </w:style>
  <w:style w:type="paragraph" w:customStyle="1" w:styleId="231A6B14F3E64030B970F75CB214EAD9">
    <w:name w:val="231A6B14F3E64030B970F75CB214EAD9"/>
  </w:style>
  <w:style w:type="paragraph" w:customStyle="1" w:styleId="DFF7A2290D1448F2AFC5699003AF2040">
    <w:name w:val="DFF7A2290D1448F2AFC5699003AF20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6A70C8-E18C-445C-9517-09D51C66B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Visão.dotx</Template>
  <TotalTime>729</TotalTime>
  <Pages>6</Pages>
  <Words>985</Words>
  <Characters>5320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Visão</vt:lpstr>
      <vt:lpstr>Visão</vt:lpstr>
    </vt:vector>
  </TitlesOfParts>
  <Manager>100F – 100% Filme</Manager>
  <Company/>
  <LinksUpToDate>false</LinksUpToDate>
  <CharactersWithSpaces>6293</CharactersWithSpaces>
  <SharedDoc>false</SharedDoc>
  <HLinks>
    <vt:vector size="174" baseType="variant"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_Toc124563731</vt:lpwstr>
      </vt:variant>
      <vt:variant>
        <vt:i4>1048628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_Toc124563730</vt:lpwstr>
      </vt:variant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_Toc124563729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_Toc124563728</vt:lpwstr>
      </vt:variant>
      <vt:variant>
        <vt:i4>1114164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_Toc124563727</vt:lpwstr>
      </vt:variant>
      <vt:variant>
        <vt:i4>1114164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_Toc124563726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_Toc124563725</vt:lpwstr>
      </vt:variant>
      <vt:variant>
        <vt:i4>1114164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_Toc124563724</vt:lpwstr>
      </vt:variant>
      <vt:variant>
        <vt:i4>1114164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_Toc124563723</vt:lpwstr>
      </vt:variant>
      <vt:variant>
        <vt:i4>1114164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_Toc124563722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_Toc124563721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_Toc124563719</vt:lpwstr>
      </vt:variant>
      <vt:variant>
        <vt:i4>1179700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_Toc124563718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_Toc124563717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_Toc124563716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_Toc124563703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_Toc124563702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_Toc124563701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_Toc124563700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_Toc124563699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_Toc124563698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_Toc124563697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_Toc124563685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_Toc124563684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_Toc124563683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_Toc124563682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_Toc124563681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_Toc124563680</vt:lpwstr>
      </vt:variant>
      <vt:variant>
        <vt:i4>983054</vt:i4>
      </vt:variant>
      <vt:variant>
        <vt:i4>-1</vt:i4>
      </vt:variant>
      <vt:variant>
        <vt:i4>1027</vt:i4>
      </vt:variant>
      <vt:variant>
        <vt:i4>1</vt:i4>
      </vt:variant>
      <vt:variant>
        <vt:lpwstr>barracuda server:456:active jobs:politec:capa de proposta.jpg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Visão</dc:title>
  <dc:subject>Versão 1.3</dc:subject>
  <dc:creator>Acer</dc:creator>
  <cp:lastModifiedBy>aluno</cp:lastModifiedBy>
  <cp:revision>51</cp:revision>
  <cp:lastPrinted>2025-09-02T19:36:00Z</cp:lastPrinted>
  <dcterms:created xsi:type="dcterms:W3CDTF">2025-05-19T20:21:00Z</dcterms:created>
  <dcterms:modified xsi:type="dcterms:W3CDTF">2025-09-05T14:22:00Z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